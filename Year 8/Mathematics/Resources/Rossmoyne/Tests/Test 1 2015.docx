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7206" w:type="dxa"/>
        <w:tblLayout w:type="fixed"/>
        <w:tblLook w:val="01E0" w:firstRow="1" w:lastRow="1" w:firstColumn="1" w:lastColumn="1" w:noHBand="0" w:noVBand="0"/>
      </w:tblPr>
      <w:tblGrid>
        <w:gridCol w:w="2518"/>
        <w:gridCol w:w="2270"/>
        <w:gridCol w:w="3490"/>
        <w:gridCol w:w="110"/>
        <w:gridCol w:w="2160"/>
        <w:gridCol w:w="6658"/>
      </w:tblGrid>
      <w:tr w:rsidR="00CC6EC6" w:rsidRPr="0000567D" w:rsidTr="00FD0E95">
        <w:trPr>
          <w:gridAfter w:val="1"/>
          <w:wAfter w:w="6658" w:type="dxa"/>
          <w:trHeight w:val="540"/>
        </w:trPr>
        <w:tc>
          <w:tcPr>
            <w:tcW w:w="2518" w:type="dxa"/>
            <w:shd w:val="clear" w:color="auto" w:fill="auto"/>
          </w:tcPr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</w:p>
        </w:tc>
        <w:tc>
          <w:tcPr>
            <w:tcW w:w="5870" w:type="dxa"/>
            <w:gridSpan w:val="3"/>
            <w:shd w:val="clear" w:color="auto" w:fill="auto"/>
          </w:tcPr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</w:t>
            </w:r>
            <w:r w:rsidR="003419D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2160" w:type="dxa"/>
            <w:shd w:val="clear" w:color="auto" w:fill="auto"/>
          </w:tcPr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Pr="0000567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</w:t>
            </w:r>
          </w:p>
        </w:tc>
      </w:tr>
      <w:tr w:rsidR="00CC6EC6" w:rsidRPr="0000567D" w:rsidTr="00FD0E95">
        <w:trPr>
          <w:gridAfter w:val="1"/>
          <w:wAfter w:w="6658" w:type="dxa"/>
        </w:trPr>
        <w:tc>
          <w:tcPr>
            <w:tcW w:w="2518" w:type="dxa"/>
            <w:shd w:val="clear" w:color="auto" w:fill="auto"/>
          </w:tcPr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2EDAD49F" wp14:editId="1C1BA012">
                  <wp:extent cx="814705" cy="1075690"/>
                  <wp:effectExtent l="0" t="0" r="4445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0" w:type="dxa"/>
            <w:gridSpan w:val="3"/>
            <w:shd w:val="clear" w:color="auto" w:fill="auto"/>
          </w:tcPr>
          <w:p w:rsidR="00CC6EC6" w:rsidRPr="0000567D" w:rsidRDefault="00CC6EC6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>Year 8 Mathematics SBSHS</w:t>
            </w:r>
          </w:p>
          <w:p w:rsidR="00CC6EC6" w:rsidRPr="0000567D" w:rsidRDefault="00CC6EC6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:rsidR="00CC6EC6" w:rsidRPr="0000567D" w:rsidRDefault="004B12F7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 xml:space="preserve">Diagnostic </w:t>
            </w:r>
            <w:r w:rsidR="00CC6EC6" w:rsidRPr="0000567D"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>Test, 201</w:t>
            </w:r>
            <w:r w:rsidR="00CC6EC6"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>5</w:t>
            </w:r>
          </w:p>
          <w:p w:rsidR="00CC6EC6" w:rsidRPr="0000567D" w:rsidRDefault="00CC6EC6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</w:p>
          <w:p w:rsidR="00CC6EC6" w:rsidRPr="0000567D" w:rsidRDefault="00CC6EC6" w:rsidP="002549BD">
            <w:pPr>
              <w:spacing w:after="0" w:line="240" w:lineRule="auto"/>
              <w:ind w:left="1107" w:hanging="110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Topics </w:t>
            </w:r>
            <w:r w:rsidRPr="0000567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– </w:t>
            </w:r>
            <w:r w:rsidRPr="003419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and Algebra, Measurement and Geometry, Statistics and Probability.</w:t>
            </w:r>
          </w:p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CC6EC6" w:rsidRPr="0000567D" w:rsidRDefault="00CC6EC6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D890E1" wp14:editId="113AE660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8890" r="6350" b="889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12F7" w:rsidRPr="00364C0D" w:rsidRDefault="004B12F7" w:rsidP="00CC6EC6"/>
                                <w:p w:rsidR="004B12F7" w:rsidRPr="00364C0D" w:rsidRDefault="004B12F7" w:rsidP="00CC6EC6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4B12F7" w:rsidRPr="000B3AA2" w:rsidRDefault="004B12F7" w:rsidP="00CC6EC6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37</w:t>
                                  </w:r>
                                </w:p>
                                <w:p w:rsidR="004B12F7" w:rsidRPr="00364C0D" w:rsidRDefault="004B12F7" w:rsidP="00CC6EC6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4B12F7" w:rsidRPr="00364C0D" w:rsidRDefault="004B12F7" w:rsidP="00CC6EC6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4B12F7" w:rsidRPr="00364C0D" w:rsidRDefault="004B12F7" w:rsidP="00CC6EC6">
                                  <w:pPr>
                                    <w:jc w:val="center"/>
                                  </w:pPr>
                                </w:p>
                                <w:p w:rsidR="004B12F7" w:rsidRPr="00364C0D" w:rsidRDefault="004B12F7" w:rsidP="00CC6E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8.55pt;margin-top:8.4pt;width:66pt;height: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">
                      <v:textbox>
                        <w:txbxContent>
                          <w:p w:rsidR="004B12F7" w:rsidRPr="00364C0D" w:rsidRDefault="004B12F7" w:rsidP="00CC6EC6"/>
                          <w:p w:rsidR="004B12F7" w:rsidRPr="00364C0D" w:rsidRDefault="004B12F7" w:rsidP="00CC6EC6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4B12F7" w:rsidRPr="000B3AA2" w:rsidRDefault="004B12F7" w:rsidP="00CC6EC6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37</w:t>
                            </w:r>
                          </w:p>
                          <w:p w:rsidR="004B12F7" w:rsidRPr="00364C0D" w:rsidRDefault="004B12F7" w:rsidP="00CC6EC6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4B12F7" w:rsidRPr="00364C0D" w:rsidRDefault="004B12F7" w:rsidP="00CC6EC6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4B12F7" w:rsidRPr="00364C0D" w:rsidRDefault="004B12F7" w:rsidP="00CC6EC6">
                            <w:pPr>
                              <w:jc w:val="center"/>
                            </w:pPr>
                          </w:p>
                          <w:p w:rsidR="004B12F7" w:rsidRPr="00364C0D" w:rsidRDefault="004B12F7" w:rsidP="00CC6EC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31C83" w:rsidRPr="0000567D" w:rsidTr="00FD0E95">
        <w:trPr>
          <w:trHeight w:val="397"/>
        </w:trPr>
        <w:tc>
          <w:tcPr>
            <w:tcW w:w="2518" w:type="dxa"/>
            <w:shd w:val="clear" w:color="auto" w:fill="auto"/>
            <w:vAlign w:val="center"/>
          </w:tcPr>
          <w:p w:rsidR="00531C83" w:rsidRPr="0000567D" w:rsidRDefault="00531C83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Total Time:</w:t>
            </w:r>
            <w:r w:rsidRPr="0000567D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2270" w:type="dxa"/>
            <w:shd w:val="clear" w:color="auto" w:fill="auto"/>
            <w:vAlign w:val="center"/>
          </w:tcPr>
          <w:p w:rsidR="00531C83" w:rsidRPr="0000567D" w:rsidRDefault="00645A31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4</w:t>
            </w:r>
            <w:r w:rsidR="00FD0E95"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0</w:t>
            </w:r>
            <w:r w:rsidR="00531C83" w:rsidRPr="0000567D"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 xml:space="preserve"> </w:t>
            </w:r>
            <w:r w:rsidR="00531C83" w:rsidRPr="0000567D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minutes</w:t>
            </w:r>
          </w:p>
        </w:tc>
        <w:tc>
          <w:tcPr>
            <w:tcW w:w="5760" w:type="dxa"/>
            <w:gridSpan w:val="3"/>
            <w:vMerge w:val="restart"/>
            <w:shd w:val="clear" w:color="auto" w:fill="auto"/>
            <w:vAlign w:val="center"/>
          </w:tcPr>
          <w:p w:rsidR="00531C83" w:rsidRPr="0000567D" w:rsidRDefault="00531C83" w:rsidP="00531C83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Equipment Allowed: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r w:rsidRPr="00531C83">
              <w:rPr>
                <w:rFonts w:ascii="Times New Roman" w:eastAsia="Times New Roman" w:hAnsi="Times New Roman" w:cs="Times New Roman"/>
                <w:bCs/>
                <w:sz w:val="20"/>
                <w:szCs w:val="24"/>
              </w:rPr>
              <w:t>Pens, pencils, eraser, ruler.</w:t>
            </w:r>
          </w:p>
        </w:tc>
        <w:tc>
          <w:tcPr>
            <w:tcW w:w="6658" w:type="dxa"/>
            <w:vAlign w:val="center"/>
          </w:tcPr>
          <w:p w:rsidR="00531C83" w:rsidRPr="0000567D" w:rsidRDefault="00531C83" w:rsidP="00531C83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>Nil</w:t>
            </w:r>
          </w:p>
        </w:tc>
      </w:tr>
      <w:tr w:rsidR="00FD0E95" w:rsidRPr="0000567D" w:rsidTr="00FD0E95">
        <w:trPr>
          <w:gridAfter w:val="1"/>
          <w:wAfter w:w="6658" w:type="dxa"/>
          <w:trHeight w:val="397"/>
        </w:trPr>
        <w:tc>
          <w:tcPr>
            <w:tcW w:w="2518" w:type="dxa"/>
            <w:shd w:val="clear" w:color="auto" w:fill="auto"/>
            <w:vAlign w:val="center"/>
          </w:tcPr>
          <w:p w:rsidR="00FD0E95" w:rsidRPr="0000567D" w:rsidRDefault="00FD0E95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Weighting:</w:t>
            </w:r>
            <w:r w:rsidRPr="0000567D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 xml:space="preserve"> </w:t>
            </w:r>
          </w:p>
        </w:tc>
        <w:tc>
          <w:tcPr>
            <w:tcW w:w="2270" w:type="dxa"/>
            <w:shd w:val="clear" w:color="auto" w:fill="auto"/>
            <w:vAlign w:val="center"/>
          </w:tcPr>
          <w:p w:rsidR="00FD0E95" w:rsidRPr="0000567D" w:rsidRDefault="00FD0E95" w:rsidP="002549BD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</w:pPr>
            <w:r w:rsidRPr="0000567D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______% of the year.</w:t>
            </w:r>
          </w:p>
        </w:tc>
        <w:tc>
          <w:tcPr>
            <w:tcW w:w="5760" w:type="dxa"/>
            <w:gridSpan w:val="3"/>
            <w:vMerge/>
            <w:shd w:val="clear" w:color="auto" w:fill="auto"/>
            <w:vAlign w:val="center"/>
          </w:tcPr>
          <w:p w:rsidR="00FD0E95" w:rsidRPr="0000567D" w:rsidRDefault="00FD0E95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D0E95" w:rsidRPr="0000567D" w:rsidTr="00AB4562">
        <w:trPr>
          <w:gridAfter w:val="3"/>
          <w:wAfter w:w="8928" w:type="dxa"/>
          <w:trHeight w:val="397"/>
        </w:trPr>
        <w:tc>
          <w:tcPr>
            <w:tcW w:w="8278" w:type="dxa"/>
            <w:gridSpan w:val="3"/>
            <w:shd w:val="clear" w:color="auto" w:fill="auto"/>
          </w:tcPr>
          <w:p w:rsidR="00FD0E95" w:rsidRPr="0000567D" w:rsidRDefault="00FD0E95" w:rsidP="00254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0056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SECTION 1:  CALCULATOR FREE</w:t>
            </w:r>
          </w:p>
        </w:tc>
      </w:tr>
    </w:tbl>
    <w:p w:rsidR="00531C83" w:rsidRDefault="00531C83" w:rsidP="00531C83">
      <w:pPr>
        <w:pStyle w:val="ListParagraph"/>
        <w:rPr>
          <w:sz w:val="24"/>
          <w:szCs w:val="24"/>
        </w:rPr>
      </w:pPr>
    </w:p>
    <w:p w:rsidR="003419D7" w:rsidRPr="00531C83" w:rsidRDefault="003419D7" w:rsidP="00531C83">
      <w:pPr>
        <w:pStyle w:val="ListParagraph"/>
        <w:rPr>
          <w:sz w:val="24"/>
          <w:szCs w:val="24"/>
        </w:rPr>
      </w:pPr>
    </w:p>
    <w:p w:rsidR="009536C4" w:rsidRPr="009536C4" w:rsidRDefault="00F63090" w:rsidP="009536C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left:0;text-align:left;margin-left:235.6pt;margin-top:21.8pt;width:168.6pt;height:124.7pt;z-index:251677696">
            <v:imagedata r:id="rId7" o:title=""/>
          </v:shape>
          <o:OLEObject Type="Embed" ProgID="FXDraw3.Document" ShapeID="_x0000_s1041" DrawAspect="Content" ObjectID="_1480152143" r:id="rId8"/>
        </w:pict>
      </w:r>
      <w:r w:rsidR="009536C4">
        <w:t>Draw a three dimensional sketch of the prism whose net is shown below.</w:t>
      </w:r>
      <w:r w:rsidR="00531C83">
        <w:tab/>
        <w:t>(2 marks)</w:t>
      </w:r>
      <w:bookmarkStart w:id="0" w:name="_GoBack"/>
      <w:bookmarkEnd w:id="0"/>
    </w:p>
    <w:p w:rsidR="009536C4" w:rsidRDefault="009536C4" w:rsidP="009536C4"/>
    <w:p w:rsidR="009536C4" w:rsidRDefault="009536C4" w:rsidP="009536C4"/>
    <w:p w:rsidR="009536C4" w:rsidRDefault="009536C4" w:rsidP="009536C4"/>
    <w:p w:rsidR="009536C4" w:rsidRDefault="009536C4" w:rsidP="009536C4"/>
    <w:p w:rsidR="009536C4" w:rsidRDefault="009536C4" w:rsidP="009536C4"/>
    <w:p w:rsidR="009536C4" w:rsidRDefault="009536C4" w:rsidP="009536C4"/>
    <w:p w:rsidR="00CC6EC6" w:rsidRDefault="00531C83" w:rsidP="009536C4">
      <w:pPr>
        <w:pStyle w:val="ListParagraph"/>
        <w:numPr>
          <w:ilvl w:val="0"/>
          <w:numId w:val="1"/>
        </w:numPr>
      </w:pPr>
      <w:r>
        <w:t xml:space="preserve">What is the </w:t>
      </w:r>
      <w:r w:rsidRPr="00531C83">
        <w:rPr>
          <w:b/>
        </w:rPr>
        <w:t>a</w:t>
      </w:r>
      <w:r w:rsidR="00CC6EC6" w:rsidRPr="00531C83">
        <w:rPr>
          <w:b/>
        </w:rPr>
        <w:t>rea</w:t>
      </w:r>
      <w:r w:rsidR="002B6B34">
        <w:t xml:space="preserve"> of a rectangle 5cm by 6</w:t>
      </w:r>
      <w:r w:rsidR="00CC6EC6">
        <w:t>cm</w:t>
      </w:r>
      <w:r>
        <w:t>?</w:t>
      </w:r>
      <w:r>
        <w:tab/>
      </w:r>
      <w:r>
        <w:tab/>
      </w:r>
      <w:r>
        <w:tab/>
      </w:r>
      <w:r>
        <w:tab/>
      </w:r>
      <w:r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CC6EC6" w:rsidTr="002549BD">
        <w:tc>
          <w:tcPr>
            <w:tcW w:w="1848" w:type="dxa"/>
          </w:tcPr>
          <w:p w:rsidR="00CC6EC6" w:rsidRDefault="00CC6EC6" w:rsidP="002549BD">
            <w:pPr>
              <w:jc w:val="center"/>
            </w:pPr>
            <w:r>
              <w:t>5cm</w:t>
            </w:r>
          </w:p>
          <w:p w:rsidR="00CC6EC6" w:rsidRDefault="00CC6EC6" w:rsidP="002549BD">
            <w:pPr>
              <w:jc w:val="center"/>
            </w:pPr>
          </w:p>
          <w:p w:rsidR="00CC6EC6" w:rsidRDefault="00CC6EC6" w:rsidP="002549B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2640A50C" wp14:editId="19088059">
                      <wp:extent cx="257175" cy="142875"/>
                      <wp:effectExtent l="0" t="0" r="28575" b="28575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" fillcolor="white [3201]" strokecolor="black [3200]" strokeweight="2pt">
                      <w10:anchorlock/>
                    </v:oval>
                  </w:pict>
                </mc:Fallback>
              </mc:AlternateContent>
            </w:r>
          </w:p>
          <w:p w:rsidR="00CC6EC6" w:rsidRDefault="00CC6EC6" w:rsidP="002549BD">
            <w:pPr>
              <w:jc w:val="center"/>
            </w:pPr>
          </w:p>
        </w:tc>
        <w:tc>
          <w:tcPr>
            <w:tcW w:w="1848" w:type="dxa"/>
          </w:tcPr>
          <w:p w:rsidR="00CC6EC6" w:rsidRDefault="00CC6EC6" w:rsidP="002549BD">
            <w:pPr>
              <w:jc w:val="center"/>
            </w:pPr>
            <w:r>
              <w:t>12 cm</w:t>
            </w:r>
          </w:p>
          <w:p w:rsidR="00CC6EC6" w:rsidRDefault="00CC6EC6" w:rsidP="002549BD">
            <w:pPr>
              <w:jc w:val="center"/>
            </w:pPr>
          </w:p>
          <w:p w:rsidR="00CC6EC6" w:rsidRDefault="00CC6EC6" w:rsidP="002549B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63098A4" wp14:editId="415CC244">
                      <wp:extent cx="257175" cy="142875"/>
                      <wp:effectExtent l="0" t="0" r="28575" b="28575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" fillcolor="white [3201]" strokecolor="black [3200]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8" w:type="dxa"/>
          </w:tcPr>
          <w:p w:rsidR="00CC6EC6" w:rsidRDefault="002B6B34" w:rsidP="002549BD">
            <w:pPr>
              <w:jc w:val="center"/>
            </w:pPr>
            <w:r>
              <w:t xml:space="preserve">30 </w:t>
            </w:r>
            <w:r w:rsidR="00CC6EC6">
              <w:t>cm²</w:t>
            </w:r>
          </w:p>
          <w:p w:rsidR="00CC6EC6" w:rsidRDefault="00CC6EC6" w:rsidP="002549BD">
            <w:pPr>
              <w:jc w:val="center"/>
            </w:pPr>
          </w:p>
          <w:p w:rsidR="00CC6EC6" w:rsidRDefault="00CC6EC6" w:rsidP="002549B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1E9579C1" wp14:editId="676CACCA">
                      <wp:extent cx="257175" cy="142875"/>
                      <wp:effectExtent l="0" t="0" r="28575" b="28575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" fillcolor="white [3201]" strokecolor="black [3200]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CC6EC6" w:rsidRDefault="002B6B34" w:rsidP="002549BD">
            <w:pPr>
              <w:jc w:val="center"/>
            </w:pPr>
            <w:r>
              <w:t>30</w:t>
            </w:r>
            <w:r w:rsidR="00CC6EC6">
              <w:t xml:space="preserve"> cm</w:t>
            </w:r>
          </w:p>
          <w:p w:rsidR="00CC6EC6" w:rsidRDefault="00CC6EC6" w:rsidP="002549BD">
            <w:pPr>
              <w:jc w:val="center"/>
            </w:pPr>
          </w:p>
          <w:p w:rsidR="00CC6EC6" w:rsidRDefault="00CC6EC6" w:rsidP="002549B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F2DACC1" wp14:editId="26494D1E">
                      <wp:extent cx="257175" cy="142875"/>
                      <wp:effectExtent l="0" t="0" r="28575" b="28575"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4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" fillcolor="white [3201]" strokecolor="black [3200]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CC6EC6" w:rsidRDefault="00CC6EC6" w:rsidP="002549BD">
            <w:pPr>
              <w:jc w:val="center"/>
            </w:pPr>
            <w:r>
              <w:t>12 cm²</w:t>
            </w:r>
          </w:p>
          <w:p w:rsidR="00CC6EC6" w:rsidRDefault="00CC6EC6" w:rsidP="002549BD">
            <w:pPr>
              <w:jc w:val="center"/>
            </w:pPr>
          </w:p>
          <w:p w:rsidR="00CC6EC6" w:rsidRDefault="00CC6EC6" w:rsidP="002549B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5204C0A" wp14:editId="23121B2A">
                      <wp:extent cx="257175" cy="142875"/>
                      <wp:effectExtent l="0" t="0" r="28575" b="28575"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5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" fillcolor="white [3201]" strokecolor="black [3200]" strokeweight="2pt">
                      <w10:anchorlock/>
                    </v:oval>
                  </w:pict>
                </mc:Fallback>
              </mc:AlternateContent>
            </w:r>
          </w:p>
        </w:tc>
      </w:tr>
    </w:tbl>
    <w:p w:rsidR="00645A31" w:rsidRDefault="00645A31" w:rsidP="00CC6EC6"/>
    <w:p w:rsidR="00CC6EC6" w:rsidRDefault="00CC6EC6" w:rsidP="00CC6EC6">
      <w:r>
        <w:t>Show h</w:t>
      </w:r>
      <w:r w:rsidR="009536C4">
        <w:t>ow you worked out you answer / j</w:t>
      </w:r>
      <w:r>
        <w:t>ustify your answer</w:t>
      </w:r>
      <w:r w:rsidR="009536C4">
        <w:t>.</w:t>
      </w:r>
      <w:r w:rsidR="00531C83">
        <w:tab/>
      </w:r>
      <w:r w:rsidR="00531C83">
        <w:tab/>
      </w:r>
      <w:r w:rsidR="00531C83">
        <w:tab/>
      </w:r>
      <w:r w:rsidR="00531C83">
        <w:tab/>
        <w:t>(2 marks)</w:t>
      </w: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9227"/>
      </w:tblGrid>
      <w:tr w:rsidR="00531C83" w:rsidTr="00531C83">
        <w:trPr>
          <w:trHeight w:val="2579"/>
        </w:trPr>
        <w:tc>
          <w:tcPr>
            <w:tcW w:w="9227" w:type="dxa"/>
          </w:tcPr>
          <w:p w:rsidR="00531C83" w:rsidRDefault="00531C83" w:rsidP="00531C83"/>
        </w:tc>
      </w:tr>
    </w:tbl>
    <w:p w:rsidR="00CC6EC6" w:rsidRDefault="00531C83" w:rsidP="00531C83">
      <w:pPr>
        <w:pStyle w:val="ListParagraph"/>
        <w:numPr>
          <w:ilvl w:val="0"/>
          <w:numId w:val="1"/>
        </w:numPr>
      </w:pPr>
      <w:r>
        <w:lastRenderedPageBreak/>
        <w:t xml:space="preserve">What is the </w:t>
      </w:r>
      <w:r w:rsidRPr="00531C83">
        <w:rPr>
          <w:b/>
        </w:rPr>
        <w:t>p</w:t>
      </w:r>
      <w:r w:rsidR="00CC6EC6" w:rsidRPr="00531C83">
        <w:rPr>
          <w:b/>
        </w:rPr>
        <w:t>erimeter</w:t>
      </w:r>
      <w:r w:rsidR="002B6B34">
        <w:t xml:space="preserve"> of a rectangle 4</w:t>
      </w:r>
      <w:r w:rsidR="00CC6EC6">
        <w:t>cm by 7cm</w:t>
      </w:r>
      <w:r>
        <w:t>?</w:t>
      </w:r>
      <w:r>
        <w:tab/>
      </w:r>
      <w:r>
        <w:tab/>
      </w:r>
      <w:r>
        <w:tab/>
      </w:r>
      <w:r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531C83" w:rsidTr="00531C83">
        <w:tc>
          <w:tcPr>
            <w:tcW w:w="1848" w:type="dxa"/>
          </w:tcPr>
          <w:p w:rsidR="00531C83" w:rsidRDefault="002B6B34" w:rsidP="00531C83">
            <w:pPr>
              <w:jc w:val="center"/>
            </w:pPr>
            <w:r>
              <w:t xml:space="preserve">11 </w:t>
            </w:r>
            <w:r w:rsidR="00531C83">
              <w:t>cm</w:t>
            </w:r>
          </w:p>
          <w:p w:rsidR="00531C83" w:rsidRDefault="00531C83" w:rsidP="00531C83">
            <w:pPr>
              <w:jc w:val="center"/>
            </w:pPr>
          </w:p>
          <w:p w:rsidR="00531C83" w:rsidRDefault="00531C83" w:rsidP="00531C83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AE0C728" wp14:editId="2C451E20">
                      <wp:extent cx="257175" cy="142875"/>
                      <wp:effectExtent l="0" t="0" r="28575" b="28575"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3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zm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zBks5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  <w:p w:rsidR="00531C83" w:rsidRDefault="00531C83" w:rsidP="00531C83">
            <w:pPr>
              <w:jc w:val="center"/>
            </w:pPr>
          </w:p>
        </w:tc>
        <w:tc>
          <w:tcPr>
            <w:tcW w:w="1848" w:type="dxa"/>
          </w:tcPr>
          <w:p w:rsidR="00531C83" w:rsidRDefault="00531C83" w:rsidP="00531C83">
            <w:pPr>
              <w:jc w:val="center"/>
            </w:pPr>
            <w:r>
              <w:t>2</w:t>
            </w:r>
            <w:r w:rsidR="002B6B34">
              <w:t>2</w:t>
            </w:r>
            <w:r>
              <w:t xml:space="preserve"> cm</w:t>
            </w:r>
          </w:p>
          <w:p w:rsidR="00531C83" w:rsidRDefault="00531C83" w:rsidP="00531C83">
            <w:pPr>
              <w:jc w:val="center"/>
            </w:pPr>
          </w:p>
          <w:p w:rsidR="00531C83" w:rsidRDefault="00531C83" w:rsidP="00531C83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2A18E3C" wp14:editId="3ADA811E">
                      <wp:extent cx="257175" cy="142875"/>
                      <wp:effectExtent l="0" t="0" r="28575" b="28575"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4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iLaw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pW0Yi2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8" w:type="dxa"/>
          </w:tcPr>
          <w:p w:rsidR="00531C83" w:rsidRDefault="00531C83" w:rsidP="00531C83">
            <w:pPr>
              <w:jc w:val="center"/>
            </w:pPr>
            <w:r>
              <w:t>35</w:t>
            </w:r>
            <w:r w:rsidR="002B6B34">
              <w:t xml:space="preserve"> </w:t>
            </w:r>
            <w:r>
              <w:t>cm²</w:t>
            </w:r>
          </w:p>
          <w:p w:rsidR="00531C83" w:rsidRDefault="00531C83" w:rsidP="00531C83">
            <w:pPr>
              <w:jc w:val="center"/>
            </w:pPr>
          </w:p>
          <w:p w:rsidR="00531C83" w:rsidRDefault="00531C83" w:rsidP="00531C83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B983656" wp14:editId="4969644C">
                      <wp:extent cx="257175" cy="142875"/>
                      <wp:effectExtent l="0" t="0" r="28575" b="28575"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5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8Vag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531C83" w:rsidRDefault="002B6B34" w:rsidP="00531C83">
            <w:pPr>
              <w:jc w:val="center"/>
            </w:pPr>
            <w:r>
              <w:t>30</w:t>
            </w:r>
            <w:r w:rsidR="00531C83">
              <w:t xml:space="preserve"> cm</w:t>
            </w:r>
          </w:p>
          <w:p w:rsidR="00531C83" w:rsidRDefault="00531C83" w:rsidP="00531C83">
            <w:pPr>
              <w:jc w:val="center"/>
            </w:pPr>
          </w:p>
          <w:p w:rsidR="00531C83" w:rsidRDefault="00531C83" w:rsidP="00531C83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B399664" wp14:editId="1B4B71EB">
                      <wp:extent cx="257175" cy="142875"/>
                      <wp:effectExtent l="0" t="0" r="28575" b="28575"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6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ziDmbG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531C83" w:rsidRDefault="00531C83" w:rsidP="00531C83">
            <w:pPr>
              <w:jc w:val="center"/>
            </w:pPr>
            <w:r>
              <w:t>12 cm²</w:t>
            </w:r>
          </w:p>
          <w:p w:rsidR="00531C83" w:rsidRDefault="00531C83" w:rsidP="00531C83">
            <w:pPr>
              <w:jc w:val="center"/>
            </w:pPr>
          </w:p>
          <w:p w:rsidR="00531C83" w:rsidRDefault="00531C83" w:rsidP="00531C83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85DF3F4" wp14:editId="0764983C">
                      <wp:extent cx="257175" cy="142875"/>
                      <wp:effectExtent l="0" t="0" r="28575" b="28575"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7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W4Wh8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</w:tr>
    </w:tbl>
    <w:p w:rsidR="00531C83" w:rsidRDefault="00531C83" w:rsidP="00531C83"/>
    <w:p w:rsidR="00531C83" w:rsidRDefault="00531C83" w:rsidP="00531C83">
      <w:r>
        <w:t>Show how you worked out you answer / justify your answer.</w:t>
      </w:r>
      <w:r>
        <w:tab/>
      </w:r>
      <w:r>
        <w:tab/>
      </w:r>
      <w:r>
        <w:tab/>
      </w:r>
      <w:r>
        <w:tab/>
        <w:t>(2 marks)</w:t>
      </w: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9227"/>
      </w:tblGrid>
      <w:tr w:rsidR="00531C83" w:rsidTr="00531C83">
        <w:trPr>
          <w:trHeight w:val="2579"/>
        </w:trPr>
        <w:tc>
          <w:tcPr>
            <w:tcW w:w="9227" w:type="dxa"/>
          </w:tcPr>
          <w:p w:rsidR="00531C83" w:rsidRDefault="00531C83" w:rsidP="00531C83"/>
        </w:tc>
      </w:tr>
    </w:tbl>
    <w:p w:rsidR="00CC6EC6" w:rsidRDefault="00CC6EC6" w:rsidP="00CC6EC6"/>
    <w:p w:rsidR="00531C83" w:rsidRDefault="00F63090" w:rsidP="00531C83">
      <w:pPr>
        <w:rPr>
          <w:b/>
          <w:sz w:val="24"/>
          <w:szCs w:val="24"/>
        </w:rPr>
      </w:pPr>
      <w:r>
        <w:pict>
          <v:shape id="_x0000_s1042" type="#_x0000_t75" style="position:absolute;margin-left:220.85pt;margin-top:21.25pt;width:163.35pt;height:87.5pt;z-index:-251636736;mso-position-vertical:absolute">
            <v:imagedata r:id="rId9" o:title=""/>
          </v:shape>
          <o:OLEObject Type="Embed" ProgID="FXDraw3.Document" ShapeID="_x0000_s1042" DrawAspect="Content" ObjectID="_1480152144" r:id="rId10"/>
        </w:pict>
      </w:r>
    </w:p>
    <w:p w:rsidR="00531C83" w:rsidRDefault="00531C83" w:rsidP="00531C83">
      <w:pPr>
        <w:pStyle w:val="ListParagraph"/>
        <w:numPr>
          <w:ilvl w:val="0"/>
          <w:numId w:val="1"/>
        </w:numPr>
      </w:pPr>
      <w:r>
        <w:t>Wh</w:t>
      </w:r>
      <w:r w:rsidR="00F55845">
        <w:t>at is the area of the triangle?</w:t>
      </w:r>
      <w:r w:rsidR="00F55845">
        <w:tab/>
      </w:r>
      <w:r w:rsidR="00F55845">
        <w:tab/>
      </w:r>
      <w:r w:rsidR="00F55845">
        <w:tab/>
      </w:r>
      <w:r w:rsidR="00F55845">
        <w:tab/>
      </w:r>
      <w:r w:rsidR="00F55845">
        <w:tab/>
      </w:r>
      <w:r w:rsidR="00F55845">
        <w:tab/>
      </w:r>
      <w:r>
        <w:t>(</w:t>
      </w:r>
      <w:r w:rsidR="00F55845">
        <w:t>1 mark)</w:t>
      </w:r>
    </w:p>
    <w:p w:rsidR="00531C83" w:rsidRDefault="00531C83" w:rsidP="00CC6EC6"/>
    <w:p w:rsidR="00F55845" w:rsidRDefault="00F55845" w:rsidP="00F55845"/>
    <w:p w:rsidR="002B6B34" w:rsidRDefault="002B6B34" w:rsidP="00F558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2B6B34" w:rsidTr="002B6B34">
        <w:tc>
          <w:tcPr>
            <w:tcW w:w="1848" w:type="dxa"/>
          </w:tcPr>
          <w:p w:rsidR="002B6B34" w:rsidRDefault="002B6B34" w:rsidP="002B6B34">
            <w:pPr>
              <w:jc w:val="center"/>
            </w:pPr>
            <w:r>
              <w:t>150 cm</w: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4328697" wp14:editId="11621118">
                      <wp:extent cx="257175" cy="142875"/>
                      <wp:effectExtent l="0" t="0" r="28575" b="28575"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1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5bag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  <w:p w:rsidR="002B6B34" w:rsidRDefault="002B6B34" w:rsidP="002B6B34">
            <w:pPr>
              <w:jc w:val="center"/>
            </w:pPr>
          </w:p>
        </w:tc>
        <w:tc>
          <w:tcPr>
            <w:tcW w:w="1848" w:type="dxa"/>
          </w:tcPr>
          <w:p w:rsidR="002B6B34" w:rsidRDefault="002B6B34" w:rsidP="002B6B34">
            <w:pPr>
              <w:jc w:val="center"/>
            </w:pPr>
            <w:r>
              <w:t>220 cm</w: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A368F12" wp14:editId="1A1B9F13">
                      <wp:extent cx="257175" cy="142875"/>
                      <wp:effectExtent l="0" t="0" r="28575" b="28575"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2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hciaw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qtoXI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8" w:type="dxa"/>
          </w:tcPr>
          <w:p w:rsidR="002B6B34" w:rsidRDefault="002B6B34" w:rsidP="002B6B34">
            <w:pPr>
              <w:jc w:val="center"/>
            </w:pPr>
            <w:r>
              <w:t>150 cm²</w: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0B2675B" wp14:editId="4733E487">
                      <wp:extent cx="257175" cy="142875"/>
                      <wp:effectExtent l="0" t="0" r="28575" b="28575"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3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1C8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P39QvG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2B6B34" w:rsidRDefault="002B6B34" w:rsidP="002B6B34">
            <w:pPr>
              <w:jc w:val="center"/>
            </w:pPr>
            <w:r>
              <w:t>345 cm</w: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2CD2DA0C" wp14:editId="3003D162">
                      <wp:extent cx="257175" cy="142875"/>
                      <wp:effectExtent l="0" t="0" r="28575" b="28575"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4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2TRaw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Vgtk0W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2B6B34" w:rsidRDefault="002B6B34" w:rsidP="002B6B34">
            <w:pPr>
              <w:jc w:val="center"/>
            </w:pPr>
            <w:r>
              <w:t>400 cm²</w: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1D8459F8" wp14:editId="797C4FDD">
                      <wp:extent cx="257175" cy="142875"/>
                      <wp:effectExtent l="0" t="0" r="28575" b="28575"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5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NPag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</w:tr>
    </w:tbl>
    <w:p w:rsidR="00F55845" w:rsidRDefault="00F55845" w:rsidP="00F55845"/>
    <w:p w:rsidR="00F55845" w:rsidRDefault="00F55845" w:rsidP="00F55845">
      <w:r>
        <w:t>Show how you worked out</w:t>
      </w:r>
      <w:r w:rsidR="005D3187">
        <w:t xml:space="preserve"> you answer</w:t>
      </w:r>
      <w:r>
        <w:t>.</w:t>
      </w:r>
      <w:r>
        <w:tab/>
      </w:r>
      <w:r>
        <w:tab/>
      </w:r>
      <w:r>
        <w:tab/>
      </w:r>
      <w:r>
        <w:tab/>
      </w:r>
      <w:r w:rsidR="005D3187">
        <w:tab/>
      </w:r>
      <w:r w:rsidR="005D3187">
        <w:tab/>
      </w:r>
      <w:r w:rsidR="005D3187">
        <w:tab/>
      </w:r>
      <w:r>
        <w:t>(2 marks)</w:t>
      </w: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9227"/>
      </w:tblGrid>
      <w:tr w:rsidR="00F55845" w:rsidTr="002B6B34">
        <w:trPr>
          <w:trHeight w:val="2579"/>
        </w:trPr>
        <w:tc>
          <w:tcPr>
            <w:tcW w:w="9227" w:type="dxa"/>
          </w:tcPr>
          <w:p w:rsidR="00F55845" w:rsidRDefault="00F55845" w:rsidP="002B6B34"/>
        </w:tc>
      </w:tr>
    </w:tbl>
    <w:p w:rsidR="004F5DAD" w:rsidRDefault="004F5DAD" w:rsidP="004F5DAD">
      <w:pPr>
        <w:pStyle w:val="ListParagraph"/>
      </w:pPr>
    </w:p>
    <w:p w:rsidR="004F5DAD" w:rsidRDefault="004F5DAD" w:rsidP="004F5DAD">
      <w:pPr>
        <w:pStyle w:val="ListParagraph"/>
      </w:pPr>
    </w:p>
    <w:p w:rsidR="005A581F" w:rsidRDefault="00FD0E95" w:rsidP="002B6B34">
      <w:pPr>
        <w:pStyle w:val="ListParagraph"/>
        <w:numPr>
          <w:ilvl w:val="0"/>
          <w:numId w:val="1"/>
        </w:numPr>
      </w:pPr>
      <w:r>
        <w:lastRenderedPageBreak/>
        <w:t>Calculate: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B12F7">
        <w:t>(4</w:t>
      </w:r>
      <w:r w:rsidR="002B6B34">
        <w:t xml:space="preserve"> marks)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689"/>
        <w:gridCol w:w="567"/>
        <w:gridCol w:w="3402"/>
      </w:tblGrid>
      <w:tr w:rsidR="002B6B34" w:rsidTr="002B6B34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Default="002B6B34" w:rsidP="002B6B34">
            <w:pPr>
              <w:jc w:val="center"/>
              <w:rPr>
                <w:sz w:val="24"/>
                <w:szCs w:val="24"/>
              </w:rPr>
            </w:pPr>
            <w:r>
              <w:t>a)</w:t>
            </w: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B34" w:rsidRDefault="002B6B34" w:rsidP="002B6B34">
            <w:r>
              <w:t>1.607 + 1.02</w:t>
            </w:r>
          </w:p>
          <w:p w:rsidR="002B6B34" w:rsidRDefault="002B6B34" w:rsidP="002B6B34"/>
          <w:p w:rsidR="002B6B34" w:rsidRDefault="002B6B34" w:rsidP="002B6B34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Default="002B6B34" w:rsidP="002B6B34">
            <w:pPr>
              <w:rPr>
                <w:sz w:val="24"/>
                <w:szCs w:val="24"/>
              </w:rPr>
            </w:pPr>
            <w:r>
              <w:t>b)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Default="002B6B34" w:rsidP="002B6B34">
            <w:pPr>
              <w:rPr>
                <w:sz w:val="24"/>
                <w:szCs w:val="24"/>
              </w:rPr>
            </w:pPr>
            <w:r>
              <w:t>12.231 – 8.026</w:t>
            </w:r>
          </w:p>
        </w:tc>
      </w:tr>
      <w:tr w:rsidR="002B6B34" w:rsidTr="002B6B34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Default="002B6B34" w:rsidP="002B6B34">
            <w:pPr>
              <w:jc w:val="center"/>
              <w:rPr>
                <w:sz w:val="24"/>
                <w:szCs w:val="24"/>
              </w:rPr>
            </w:pPr>
            <w:r>
              <w:t>c)</w:t>
            </w: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6B34" w:rsidRDefault="005359A3" w:rsidP="002B6B34">
            <w:r>
              <w:t>1</w:t>
            </w:r>
            <w:r w:rsidR="002B6B34">
              <w:t>4 × 0.6</w:t>
            </w:r>
          </w:p>
          <w:p w:rsidR="002B6B34" w:rsidRDefault="002B6B34" w:rsidP="002B6B34"/>
          <w:p w:rsidR="002B6B34" w:rsidRDefault="002B6B34" w:rsidP="002B6B34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Default="002B6B34" w:rsidP="002B6B34">
            <w:pPr>
              <w:rPr>
                <w:sz w:val="24"/>
                <w:szCs w:val="24"/>
              </w:rPr>
            </w:pPr>
            <w:r>
              <w:t>d)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6B34" w:rsidRPr="002B6B34" w:rsidRDefault="005359A3" w:rsidP="002B6B34">
            <w:pPr>
              <w:rPr>
                <w:sz w:val="24"/>
                <w:szCs w:val="24"/>
              </w:rPr>
            </w:pPr>
            <w:r>
              <w:t xml:space="preserve">5768 ÷ </w:t>
            </w:r>
            <w:r w:rsidR="002B6B34" w:rsidRPr="002B6B34">
              <w:t>8</w:t>
            </w:r>
          </w:p>
        </w:tc>
      </w:tr>
    </w:tbl>
    <w:p w:rsidR="002B6B34" w:rsidRDefault="002B6B34" w:rsidP="002B6B34"/>
    <w:p w:rsidR="00645A31" w:rsidRDefault="00645A31" w:rsidP="002B6B34"/>
    <w:p w:rsidR="002B6B34" w:rsidRPr="002B6B34" w:rsidRDefault="002B6B34" w:rsidP="002B6B3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Which is not equal to 24%?</w:t>
      </w:r>
      <w:r w:rsidR="005359A3">
        <w:tab/>
      </w:r>
      <w:r w:rsidR="005359A3">
        <w:tab/>
      </w:r>
      <w:r w:rsidR="005359A3">
        <w:tab/>
      </w:r>
      <w:r w:rsidR="005359A3">
        <w:tab/>
      </w:r>
      <w:r w:rsidR="005359A3">
        <w:tab/>
      </w:r>
      <w:r w:rsidR="005359A3">
        <w:tab/>
      </w:r>
      <w:r w:rsidR="005359A3"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2B6B34" w:rsidTr="002B6B34">
        <w:tc>
          <w:tcPr>
            <w:tcW w:w="1848" w:type="dxa"/>
          </w:tcPr>
          <w:p w:rsidR="002B6B34" w:rsidRDefault="002B6B34" w:rsidP="002B6B34">
            <w:pPr>
              <w:jc w:val="center"/>
            </w:pPr>
            <w:r>
              <w:t xml:space="preserve">     0.24                               </w:t>
            </w:r>
          </w:p>
          <w:p w:rsidR="002B6B34" w:rsidRDefault="002B6B34" w:rsidP="002B6B34">
            <w:pPr>
              <w:jc w:val="center"/>
            </w:pPr>
          </w:p>
          <w:p w:rsidR="005359A3" w:rsidRDefault="005359A3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9AE1152" wp14:editId="35DB4D8F">
                      <wp:extent cx="257175" cy="142875"/>
                      <wp:effectExtent l="0" t="0" r="28575" b="28575"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8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HMiOt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  <w:p w:rsidR="002B6B34" w:rsidRDefault="002B6B34" w:rsidP="002B6B34">
            <w:pPr>
              <w:jc w:val="center"/>
            </w:pPr>
          </w:p>
        </w:tc>
        <w:tc>
          <w:tcPr>
            <w:tcW w:w="1848" w:type="dxa"/>
          </w:tcPr>
          <w:p w:rsidR="002B6B34" w:rsidRDefault="002B6B34" w:rsidP="002B6B3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20" w:dyaOrig="525">
                <v:shape id="_x0000_i1027" type="#_x0000_t75" style="width:21pt;height:26.25pt" o:ole="">
                  <v:imagedata r:id="rId11" o:title=""/>
                </v:shape>
                <o:OLEObject Type="Embed" ProgID="FXE300.Equation" ShapeID="_x0000_i1027" DrawAspect="Content" ObjectID="_1480152140" r:id="rId12"/>
              </w:object>
            </w:r>
          </w:p>
          <w:p w:rsidR="005359A3" w:rsidRDefault="005359A3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93B2777" wp14:editId="2D65C2C5">
                      <wp:extent cx="257175" cy="142875"/>
                      <wp:effectExtent l="0" t="0" r="28575" b="28575"/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29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iW3JKG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8" w:type="dxa"/>
          </w:tcPr>
          <w:p w:rsidR="002B6B34" w:rsidRDefault="005359A3" w:rsidP="002B6B3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00" w:dyaOrig="525">
                <v:shape id="_x0000_i1028" type="#_x0000_t75" style="width:15pt;height:26.25pt" o:ole="">
                  <v:imagedata r:id="rId13" o:title=""/>
                </v:shape>
                <o:OLEObject Type="Embed" ProgID="FXE300.Equation" ShapeID="_x0000_i1028" DrawAspect="Content" ObjectID="_1480152141" r:id="rId14"/>
              </w:object>
            </w:r>
            <w:r w:rsidRPr="002B6B34">
              <w:rPr>
                <w:color w:val="FF0000"/>
                <w:position w:val="-30"/>
              </w:rPr>
              <w:t xml:space="preserve">   </w:t>
            </w:r>
          </w:p>
          <w:p w:rsidR="005359A3" w:rsidRDefault="005359A3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3EDBE6F" wp14:editId="42AF6B03">
                      <wp:extent cx="257175" cy="142875"/>
                      <wp:effectExtent l="0" t="0" r="28575" b="28575"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0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5359A3" w:rsidRDefault="005359A3" w:rsidP="005359A3">
            <w:pPr>
              <w:pStyle w:val="ListParagrap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00" w:dyaOrig="525">
                <v:shape id="_x0000_i1029" type="#_x0000_t75" style="width:15pt;height:26.25pt" o:ole="">
                  <v:imagedata r:id="rId15" o:title=""/>
                </v:shape>
                <o:OLEObject Type="Embed" ProgID="FXE300.Equation" ShapeID="_x0000_i1029" DrawAspect="Content" ObjectID="_1480152142" r:id="rId16"/>
              </w:object>
            </w:r>
          </w:p>
          <w:p w:rsidR="002B6B34" w:rsidRDefault="002B6B34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5EA91EE4" wp14:editId="1912F1A3">
                      <wp:extent cx="257175" cy="142875"/>
                      <wp:effectExtent l="0" t="0" r="28575" b="28575"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1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mB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yXQpgW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2B6B34" w:rsidRDefault="005359A3" w:rsidP="002B6B34">
            <w:pPr>
              <w:jc w:val="center"/>
            </w:pPr>
            <w:r>
              <w:t>24%</w:t>
            </w:r>
          </w:p>
          <w:p w:rsidR="002B6B34" w:rsidRDefault="002B6B34" w:rsidP="002B6B34">
            <w:pPr>
              <w:jc w:val="center"/>
            </w:pPr>
          </w:p>
          <w:p w:rsidR="005359A3" w:rsidRDefault="005359A3" w:rsidP="002B6B34">
            <w:pPr>
              <w:jc w:val="center"/>
            </w:pPr>
          </w:p>
          <w:p w:rsidR="002B6B34" w:rsidRDefault="002B6B34" w:rsidP="002B6B34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6CCC7C5" wp14:editId="791883F7">
                      <wp:extent cx="257175" cy="142875"/>
                      <wp:effectExtent l="0" t="0" r="28575" b="28575"/>
                      <wp:docPr id="32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2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JD4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N5yQ+G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</w:tr>
    </w:tbl>
    <w:p w:rsidR="002B6B34" w:rsidRDefault="002B6B34" w:rsidP="00CC6EC6"/>
    <w:p w:rsidR="00645A31" w:rsidRDefault="00645A31" w:rsidP="00CC6EC6"/>
    <w:p w:rsidR="00E91B1C" w:rsidRDefault="005D3187" w:rsidP="005359A3">
      <w:pPr>
        <w:pStyle w:val="ListParagraph"/>
        <w:numPr>
          <w:ilvl w:val="0"/>
          <w:numId w:val="1"/>
        </w:numPr>
      </w:pPr>
      <w:r>
        <w:t>Jade buys a 200 gram</w:t>
      </w:r>
      <w:r w:rsidR="005359A3">
        <w:t xml:space="preserve"> </w:t>
      </w:r>
      <w:r>
        <w:t>bag of beads at</w:t>
      </w:r>
      <w:r w:rsidR="00E91B1C">
        <w:t xml:space="preserve"> a market. Each bead weighs 0.48</w:t>
      </w:r>
      <w:r>
        <w:t xml:space="preserve"> grams.</w:t>
      </w:r>
    </w:p>
    <w:p w:rsidR="005359A3" w:rsidRDefault="00E91B1C" w:rsidP="00E91B1C">
      <w:pPr>
        <w:pStyle w:val="ListParagraph"/>
      </w:pPr>
      <w:r>
        <w:t>Which of these is the best estimate for the number of beads in the 200 gram bag?</w:t>
      </w:r>
      <w:r w:rsidR="005359A3">
        <w:t xml:space="preserve">   </w:t>
      </w:r>
      <w:r w:rsidR="005359A3">
        <w:tab/>
      </w:r>
      <w:r w:rsidR="005359A3">
        <w:tab/>
      </w:r>
      <w:r w:rsidR="005359A3">
        <w:tab/>
      </w:r>
      <w:r w:rsidR="005359A3">
        <w:tab/>
      </w:r>
      <w:r w:rsidR="005359A3">
        <w:tab/>
      </w:r>
      <w:r w:rsidR="005359A3">
        <w:tab/>
      </w:r>
      <w:r>
        <w:tab/>
      </w:r>
      <w:r>
        <w:tab/>
      </w:r>
      <w:r>
        <w:tab/>
      </w:r>
      <w:r>
        <w:tab/>
      </w:r>
      <w:r>
        <w:tab/>
        <w:t>(1</w:t>
      </w:r>
      <w:r w:rsidR="005359A3"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E91B1C" w:rsidTr="00E91B1C">
        <w:tc>
          <w:tcPr>
            <w:tcW w:w="1848" w:type="dxa"/>
          </w:tcPr>
          <w:p w:rsidR="00E91B1C" w:rsidRDefault="00E91B1C" w:rsidP="00E91B1C">
            <w:pPr>
              <w:jc w:val="center"/>
            </w:pPr>
            <w:r>
              <w:t>400</w:t>
            </w:r>
          </w:p>
          <w:p w:rsidR="00E91B1C" w:rsidRDefault="00E91B1C" w:rsidP="00E91B1C">
            <w:pPr>
              <w:jc w:val="center"/>
            </w:pPr>
          </w:p>
          <w:p w:rsidR="00E91B1C" w:rsidRDefault="00E91B1C" w:rsidP="00E91B1C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1CA783B1" wp14:editId="6173ED2C">
                      <wp:extent cx="257175" cy="142875"/>
                      <wp:effectExtent l="0" t="0" r="28575" b="28575"/>
                      <wp:docPr id="33" name="Ov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3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ojnXZ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  <w:p w:rsidR="00E91B1C" w:rsidRDefault="00E91B1C" w:rsidP="00E91B1C">
            <w:pPr>
              <w:jc w:val="center"/>
            </w:pPr>
          </w:p>
        </w:tc>
        <w:tc>
          <w:tcPr>
            <w:tcW w:w="1848" w:type="dxa"/>
          </w:tcPr>
          <w:p w:rsidR="00E91B1C" w:rsidRDefault="00E91B1C" w:rsidP="00E91B1C">
            <w:pPr>
              <w:jc w:val="center"/>
            </w:pPr>
            <w:r>
              <w:t>200</w:t>
            </w:r>
          </w:p>
          <w:p w:rsidR="00E91B1C" w:rsidRDefault="00E91B1C" w:rsidP="00E91B1C">
            <w:pPr>
              <w:jc w:val="center"/>
            </w:pPr>
          </w:p>
          <w:p w:rsidR="00E91B1C" w:rsidRDefault="00E91B1C" w:rsidP="00E91B1C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75EA2F3" wp14:editId="449E28AE">
                      <wp:extent cx="257175" cy="142875"/>
                      <wp:effectExtent l="0" t="0" r="28575" b="28575"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4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ML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y03jC2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8" w:type="dxa"/>
          </w:tcPr>
          <w:p w:rsidR="00E91B1C" w:rsidRDefault="00E91B1C" w:rsidP="00E91B1C">
            <w:pPr>
              <w:jc w:val="center"/>
            </w:pPr>
            <w:r>
              <w:t>50</w:t>
            </w:r>
          </w:p>
          <w:p w:rsidR="00E91B1C" w:rsidRDefault="00E91B1C" w:rsidP="00E91B1C">
            <w:pPr>
              <w:jc w:val="center"/>
            </w:pPr>
          </w:p>
          <w:p w:rsidR="00E91B1C" w:rsidRDefault="00E91B1C" w:rsidP="00E91B1C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28B8457" wp14:editId="3D60AB03">
                      <wp:extent cx="257175" cy="142875"/>
                      <wp:effectExtent l="0" t="0" r="28575" b="28575"/>
                      <wp:docPr id="35" name="Oval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5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XuiklW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E91B1C" w:rsidRDefault="004B12F7" w:rsidP="00E91B1C">
            <w:pPr>
              <w:jc w:val="center"/>
            </w:pPr>
            <w:r>
              <w:t>4</w:t>
            </w:r>
          </w:p>
          <w:p w:rsidR="00E91B1C" w:rsidRDefault="00E91B1C" w:rsidP="00E91B1C">
            <w:pPr>
              <w:jc w:val="center"/>
            </w:pPr>
          </w:p>
          <w:p w:rsidR="00E91B1C" w:rsidRDefault="00E91B1C" w:rsidP="00E91B1C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08D6EC7" wp14:editId="0CDFAD3A">
                      <wp:extent cx="257175" cy="142875"/>
                      <wp:effectExtent l="0" t="0" r="28575" b="28575"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6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49" w:type="dxa"/>
          </w:tcPr>
          <w:p w:rsidR="00E91B1C" w:rsidRDefault="00E91B1C" w:rsidP="00E91B1C">
            <w:pPr>
              <w:jc w:val="center"/>
            </w:pPr>
            <w:r>
              <w:t>150</w:t>
            </w:r>
          </w:p>
          <w:p w:rsidR="00E91B1C" w:rsidRDefault="00E91B1C" w:rsidP="00E91B1C">
            <w:pPr>
              <w:jc w:val="center"/>
            </w:pPr>
          </w:p>
          <w:p w:rsidR="00E91B1C" w:rsidRDefault="00E91B1C" w:rsidP="00E91B1C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C0530E1" wp14:editId="6E312B63">
                      <wp:extent cx="257175" cy="142875"/>
                      <wp:effectExtent l="0" t="0" r="28575" b="28575"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428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7" o:spid="_x0000_s1026" style="width:20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" fillcolor="window" strokecolor="windowText" strokeweight="2pt">
                      <w10:anchorlock/>
                    </v:oval>
                  </w:pict>
                </mc:Fallback>
              </mc:AlternateContent>
            </w:r>
          </w:p>
        </w:tc>
      </w:tr>
    </w:tbl>
    <w:p w:rsidR="00E91B1C" w:rsidRDefault="00E91B1C" w:rsidP="00E91B1C">
      <w:pPr>
        <w:pStyle w:val="ListParagraph"/>
      </w:pPr>
    </w:p>
    <w:p w:rsidR="00CC6EC6" w:rsidRDefault="00CC6EC6" w:rsidP="00CC6EC6">
      <w:r>
        <w:t xml:space="preserve">Show how you worked out </w:t>
      </w:r>
      <w:r w:rsidR="005359A3">
        <w:t>you answer.</w:t>
      </w:r>
      <w:r w:rsidR="00E91B1C">
        <w:tab/>
      </w:r>
      <w:r w:rsidR="00E91B1C">
        <w:tab/>
      </w:r>
      <w:r w:rsidR="00E91B1C">
        <w:tab/>
      </w:r>
      <w:r w:rsidR="00E91B1C">
        <w:tab/>
      </w:r>
      <w:r w:rsidR="00E91B1C">
        <w:tab/>
      </w:r>
      <w:r w:rsidR="00E91B1C">
        <w:tab/>
      </w:r>
      <w:r w:rsidR="00E91B1C">
        <w:tab/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C6EC6" w:rsidTr="00645A31">
        <w:trPr>
          <w:trHeight w:val="2684"/>
        </w:trPr>
        <w:tc>
          <w:tcPr>
            <w:tcW w:w="9242" w:type="dxa"/>
          </w:tcPr>
          <w:p w:rsidR="00CC6EC6" w:rsidRDefault="00CC6EC6" w:rsidP="002549BD"/>
        </w:tc>
      </w:tr>
    </w:tbl>
    <w:p w:rsidR="00CC6EC6" w:rsidRDefault="00CC6EC6" w:rsidP="00CC6EC6"/>
    <w:p w:rsidR="003A4F53" w:rsidRDefault="003A4F53" w:rsidP="00E91B1C">
      <w:pPr>
        <w:pStyle w:val="ListParagraph"/>
        <w:numPr>
          <w:ilvl w:val="0"/>
          <w:numId w:val="1"/>
        </w:numPr>
        <w:ind w:right="95"/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The four shapes below are made using 1 cm </w:t>
      </w:r>
      <w:r w:rsidR="00E91B1C">
        <w:rPr>
          <w:noProof/>
          <w:lang w:eastAsia="en-AU"/>
        </w:rPr>
        <w:t>s</w:t>
      </w:r>
      <w:r>
        <w:rPr>
          <w:noProof/>
          <w:lang w:eastAsia="en-AU"/>
        </w:rPr>
        <w:t>quare tiles. Which of the shapes has the greatest perimeter?</w:t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</w:r>
      <w:r w:rsidR="00E91B1C">
        <w:rPr>
          <w:noProof/>
          <w:lang w:eastAsia="en-AU"/>
        </w:rPr>
        <w:tab/>
        <w:t>(1 mark)</w:t>
      </w:r>
    </w:p>
    <w:p w:rsidR="003A4F53" w:rsidRDefault="003A4F53" w:rsidP="003A4F53">
      <w:pPr>
        <w:ind w:right="4133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ACA5E5" wp14:editId="33650135">
                <wp:simplePos x="0" y="0"/>
                <wp:positionH relativeFrom="column">
                  <wp:posOffset>461645</wp:posOffset>
                </wp:positionH>
                <wp:positionV relativeFrom="paragraph">
                  <wp:posOffset>121285</wp:posOffset>
                </wp:positionV>
                <wp:extent cx="4162425" cy="152400"/>
                <wp:effectExtent l="13970" t="6985" r="5080" b="1206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62425" cy="152400"/>
                          <a:chOff x="2962" y="7024"/>
                          <a:chExt cx="6240" cy="255"/>
                        </a:xfrm>
                      </wpg:grpSpPr>
                      <wps:wsp>
                        <wps:cNvPr id="8" name="AutoShape 3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2996" y="7005"/>
                            <a:ext cx="240" cy="3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4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4729" y="6990"/>
                            <a:ext cx="240" cy="3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5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6844" y="6990"/>
                            <a:ext cx="240" cy="3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6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8928" y="6990"/>
                            <a:ext cx="240" cy="3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36.35pt;margin-top:9.55pt;width:327.75pt;height:12pt;z-index:251664384" coordorigin="2962,7024" coordsize="6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">
                <v:roundrect id="AutoShape 3" o:spid="_x0000_s1027" style="position:absolute;left:2996;top:7005;width:240;height:308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s9iL8A&#10;AADaAAAADwAAAGRycy9kb3ducmV2LnhtbERPTYvCMBC9C/6HMII3TauwrNVYRBAU9qLuHrwNzdgW&#10;m0lpYlr99ZvDwh4f73uTD6YRgTpXW1aQzhMQxIXVNZcKvq+H2ScI55E1NpZJwYsc5NvxaIOZtj2f&#10;KVx8KWIIuwwVVN63mZSuqMigm9uWOHJ32xn0EXal1B32Mdw0cpEkH9JgzbGhwpb2FRWPy9MoCPXX&#10;+3YOP3QI/ZBej6sTLxc3paaTYbcG4Wnw/+I/91EriFvjlXgD5P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ez2IvwAAANoAAAAPAAAAAAAAAAAAAAAAAJgCAABkcnMvZG93bnJl&#10;di54bWxQSwUGAAAAAAQABAD1AAAAhAMAAAAA&#10;"/>
                <v:roundrect id="AutoShape 4" o:spid="_x0000_s1028" style="position:absolute;left:4729;top:6990;width:240;height:308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mf88QA&#10;AADbAAAADwAAAGRycy9kb3ducmV2LnhtbESPQWvCQBCF7wX/wzKCt7pRodToKiIIFnpR24O3ITsm&#10;wexsyG430V/fORR6m+G9ee+b9XZwjUrUhdqzgdk0A0VceFtzaeDrcnh9BxUissXGMxl4UIDtZvSy&#10;xtz6nk+UzrFUEsIhRwNVjG2udSgqchimviUW7eY7h1HWrtS2w17CXaPnWfamHdYsDRW2tK+ouJ9/&#10;nIFUfz6vp/RNh9QPs8tx+cGL+dWYyXjYrUBFGuK/+e/6aAV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Jn/PEAAAA2wAAAA8AAAAAAAAAAAAAAAAAmAIAAGRycy9k&#10;b3ducmV2LnhtbFBLBQYAAAAABAAEAPUAAACJAwAAAAA=&#10;"/>
                <v:roundrect id="AutoShape 5" o:spid="_x0000_s1029" style="position:absolute;left:6844;top:6990;width:240;height:308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yiHMIA&#10;AADbAAAADwAAAGRycy9kb3ducmV2LnhtbERPyWrDMBC9F/oPYgq9NbJdMKkbJZRCIIVenOWQ22BN&#10;bBNrZCxVdvL1VSCQ2zzeOovVZDoRaHCtZQXpLAFBXFndcq1gv1u/zUE4j6yxs0wKLuRgtXx+WmCh&#10;7cglha2vRQxhV6CCxvu+kNJVDRl0M9sTR+5kB4M+wqGWesAxhptOZkmSS4Mtx4YGe/puqDpv/4yC&#10;0P5ej2U40DqMU7rbfPzwe3ZU6vVl+voE4WnyD/HdvdFxfg63X+IB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LKIcwgAAANsAAAAPAAAAAAAAAAAAAAAAAJgCAABkcnMvZG93&#10;bnJldi54bWxQSwUGAAAAAAQABAD1AAAAhwMAAAAA&#10;"/>
                <v:roundrect id="AutoShape 6" o:spid="_x0000_s1030" style="position:absolute;left:8928;top:6990;width:240;height:308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AHh8MA&#10;AADbAAAADwAAAGRycy9kb3ducmV2LnhtbERPTWvCQBC9F/wPywje6sYIbY2uQQqChV4S68HbkB2T&#10;YHY2ZLebtL++Wyj0No/3Obt8Mp0INLjWsoLVMgFBXFndcq3g43x8fAHhPLLGzjIp+CIH+X72sMNM&#10;25ELCqWvRQxhl6GCxvs+k9JVDRl0S9sTR+5mB4M+wqGWesAxhptOpknyJA22HBsa7Om1oepefhoF&#10;oX3/vhbhQscwTqvzafPG6/Sq1GI+HbYgPE3+X/znPuk4/xl+f4kH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GAHh8MAAADbAAAADwAAAAAAAAAAAAAAAACYAgAAZHJzL2Rv&#10;d25yZXYueG1sUEsFBgAAAAAEAAQA9QAAAIgDAAAAAA==&#10;"/>
              </v:group>
            </w:pict>
          </mc:Fallback>
        </mc:AlternateContent>
      </w:r>
      <w:r w:rsidR="00F63090">
        <w:pict>
          <v:shape id="_x0000_s1032" type="#_x0000_t75" style="position:absolute;margin-left:-2.25pt;margin-top:32.45pt;width:406.1pt;height:86.1pt;z-index:251665408;mso-position-horizontal-relative:text;mso-position-vertical-relative:text">
            <v:imagedata r:id="rId17" o:title=""/>
          </v:shape>
          <o:OLEObject Type="Embed" ProgID="FXDraw3.Document" ShapeID="_x0000_s1032" DrawAspect="Content" ObjectID="_1480152145" r:id="rId18"/>
        </w:pict>
      </w:r>
    </w:p>
    <w:p w:rsidR="003A4F53" w:rsidRDefault="003A4F53" w:rsidP="003A4F53">
      <w:pPr>
        <w:ind w:right="4133"/>
        <w:rPr>
          <w:noProof/>
          <w:lang w:eastAsia="en-AU"/>
        </w:rPr>
      </w:pPr>
    </w:p>
    <w:p w:rsidR="003A4F53" w:rsidRDefault="003A4F53" w:rsidP="003A4F53">
      <w:pPr>
        <w:ind w:right="4133"/>
        <w:rPr>
          <w:noProof/>
          <w:lang w:eastAsia="en-AU"/>
        </w:rPr>
      </w:pPr>
    </w:p>
    <w:p w:rsidR="003A4F53" w:rsidRDefault="003A4F53" w:rsidP="003A4F53">
      <w:pPr>
        <w:ind w:right="4133"/>
        <w:rPr>
          <w:noProof/>
          <w:lang w:eastAsia="en-AU"/>
        </w:rPr>
      </w:pPr>
    </w:p>
    <w:p w:rsidR="003A4F53" w:rsidRDefault="003A4F53" w:rsidP="003A4F53">
      <w:pPr>
        <w:ind w:right="4133"/>
        <w:rPr>
          <w:noProof/>
          <w:lang w:eastAsia="en-AU"/>
        </w:rPr>
      </w:pPr>
    </w:p>
    <w:p w:rsidR="00645A31" w:rsidRDefault="00645A31" w:rsidP="003A4F53">
      <w:pPr>
        <w:ind w:right="4133"/>
        <w:rPr>
          <w:noProof/>
          <w:lang w:eastAsia="en-AU"/>
        </w:rPr>
      </w:pPr>
    </w:p>
    <w:p w:rsidR="003A4F53" w:rsidRDefault="00E91B1C" w:rsidP="00E91B1C">
      <w:pPr>
        <w:pStyle w:val="ListParagraph"/>
        <w:numPr>
          <w:ilvl w:val="0"/>
          <w:numId w:val="1"/>
        </w:numPr>
        <w:ind w:right="-46"/>
        <w:rPr>
          <w:noProof/>
          <w:lang w:eastAsia="en-AU"/>
        </w:rPr>
      </w:pPr>
      <w:r>
        <w:rPr>
          <w:noProof/>
          <w:lang w:eastAsia="en-AU"/>
        </w:rPr>
        <w:t xml:space="preserve">I went to McDonalds and I bought 4 burgers and 3 drinks and it cost $26. </w:t>
      </w:r>
    </w:p>
    <w:p w:rsidR="00E91B1C" w:rsidRDefault="00E91B1C" w:rsidP="00645A31">
      <w:pPr>
        <w:pStyle w:val="ListParagraph"/>
        <w:ind w:right="-46"/>
      </w:pPr>
      <w:r>
        <w:rPr>
          <w:noProof/>
          <w:lang w:eastAsia="en-AU"/>
        </w:rPr>
        <w:t>How could you represent  this without using words?</w:t>
      </w:r>
      <w:r>
        <w:tab/>
      </w:r>
      <w:r>
        <w:tab/>
      </w:r>
      <w:r>
        <w:tab/>
      </w:r>
      <w:r>
        <w:tab/>
        <w:t>(</w:t>
      </w:r>
      <w:r w:rsidR="00725081">
        <w:t>2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91B1C" w:rsidTr="00725081">
        <w:trPr>
          <w:trHeight w:val="1750"/>
        </w:trPr>
        <w:tc>
          <w:tcPr>
            <w:tcW w:w="9242" w:type="dxa"/>
          </w:tcPr>
          <w:p w:rsidR="00E91B1C" w:rsidRDefault="00E91B1C" w:rsidP="00E91B1C"/>
        </w:tc>
      </w:tr>
    </w:tbl>
    <w:p w:rsidR="00725081" w:rsidRDefault="00725081" w:rsidP="003A4F53">
      <w:pPr>
        <w:ind w:left="567" w:hanging="567"/>
      </w:pPr>
    </w:p>
    <w:p w:rsidR="00E91B1C" w:rsidRDefault="00E91B1C" w:rsidP="00E91B1C">
      <w:pPr>
        <w:pStyle w:val="ListParagraph"/>
        <w:numPr>
          <w:ilvl w:val="0"/>
          <w:numId w:val="1"/>
        </w:numPr>
      </w:pPr>
      <w:r>
        <w:t xml:space="preserve">From the above question, </w:t>
      </w:r>
      <w:r w:rsidR="00725081">
        <w:t>if</w:t>
      </w:r>
      <w:r w:rsidR="00645A31">
        <w:t xml:space="preserve"> a burger</w:t>
      </w:r>
      <w:r w:rsidR="00725081">
        <w:t xml:space="preserve"> cost</w:t>
      </w:r>
      <w:r w:rsidR="00645A31">
        <w:t>s</w:t>
      </w:r>
      <w:r w:rsidR="00725081">
        <w:t xml:space="preserve"> $5, how much would </w:t>
      </w:r>
      <w:r>
        <w:t>a drink cost?</w:t>
      </w:r>
    </w:p>
    <w:p w:rsidR="00E91B1C" w:rsidRDefault="00E91B1C" w:rsidP="00E91B1C">
      <w:pPr>
        <w:pStyle w:val="ListParagraph"/>
      </w:pPr>
    </w:p>
    <w:p w:rsidR="00DE4937" w:rsidRDefault="00E91B1C" w:rsidP="00E91B1C">
      <w:pPr>
        <w:pStyle w:val="ListParagraph"/>
      </w:pPr>
      <w:r>
        <w:t>Show how yo</w:t>
      </w:r>
      <w:r w:rsidR="00725081">
        <w:t>u worked out you answer.</w:t>
      </w:r>
      <w:r w:rsidR="00725081">
        <w:tab/>
      </w:r>
      <w:r w:rsidR="00725081">
        <w:tab/>
      </w:r>
      <w:r w:rsidR="00725081">
        <w:tab/>
      </w:r>
      <w:r w:rsidR="00725081">
        <w:tab/>
      </w:r>
      <w:r w:rsidR="00725081">
        <w:tab/>
      </w:r>
      <w:r w:rsidR="00725081">
        <w:tab/>
        <w:t>(2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91B1C" w:rsidTr="00645A31">
        <w:trPr>
          <w:trHeight w:val="2373"/>
        </w:trPr>
        <w:tc>
          <w:tcPr>
            <w:tcW w:w="9242" w:type="dxa"/>
          </w:tcPr>
          <w:p w:rsidR="00E91B1C" w:rsidRDefault="00E91B1C" w:rsidP="00E91B1C"/>
        </w:tc>
      </w:tr>
    </w:tbl>
    <w:p w:rsidR="00E91B1C" w:rsidRDefault="00E91B1C" w:rsidP="00E91B1C"/>
    <w:p w:rsidR="00725081" w:rsidRPr="00725081" w:rsidRDefault="00725081" w:rsidP="00725081">
      <w:pPr>
        <w:pStyle w:val="ListParagraph"/>
        <w:numPr>
          <w:ilvl w:val="0"/>
          <w:numId w:val="1"/>
        </w:numPr>
        <w:rPr>
          <w:rFonts w:cstheme="minorHAnsi"/>
        </w:rPr>
      </w:pPr>
      <w:r w:rsidRPr="00725081">
        <w:rPr>
          <w:rFonts w:cstheme="minorHAnsi"/>
        </w:rPr>
        <w:t>Calculate:</w:t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</w:r>
      <w:r w:rsidRPr="00725081">
        <w:rPr>
          <w:rFonts w:cstheme="minorHAnsi"/>
        </w:rPr>
        <w:tab/>
        <w:t>(4 marks)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3532"/>
      </w:tblGrid>
      <w:tr w:rsidR="00725081" w:rsidRPr="00725081" w:rsidTr="00645A31">
        <w:trPr>
          <w:trHeight w:val="1011"/>
        </w:trPr>
        <w:tc>
          <w:tcPr>
            <w:tcW w:w="443" w:type="dxa"/>
          </w:tcPr>
          <w:p w:rsidR="00725081" w:rsidRPr="00725081" w:rsidRDefault="00725081" w:rsidP="00725081">
            <w:pPr>
              <w:rPr>
                <w:rFonts w:cstheme="minorHAnsi"/>
                <w:b/>
              </w:rPr>
            </w:pPr>
            <w:r w:rsidRPr="00725081">
              <w:rPr>
                <w:rFonts w:cstheme="minorHAnsi"/>
                <w:b/>
              </w:rPr>
              <w:t>a)</w:t>
            </w:r>
          </w:p>
        </w:tc>
        <w:tc>
          <w:tcPr>
            <w:tcW w:w="4763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  <w:r w:rsidRPr="00725081">
              <w:rPr>
                <w:rFonts w:cstheme="minorHAnsi"/>
              </w:rPr>
              <w:t>Round 247 to the nearest hundred.</w:t>
            </w:r>
          </w:p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442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  <w:b/>
              </w:rPr>
            </w:pPr>
            <w:r w:rsidRPr="00725081">
              <w:rPr>
                <w:rFonts w:cstheme="minorHAnsi"/>
                <w:b/>
              </w:rPr>
              <w:t>b)</w:t>
            </w:r>
          </w:p>
        </w:tc>
        <w:tc>
          <w:tcPr>
            <w:tcW w:w="3532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  <w:r w:rsidRPr="00725081">
              <w:rPr>
                <w:rFonts w:cstheme="minorHAnsi"/>
              </w:rPr>
              <w:t>Round 563 to the nearest ten.</w:t>
            </w:r>
          </w:p>
        </w:tc>
      </w:tr>
      <w:tr w:rsidR="00725081" w:rsidRPr="00725081" w:rsidTr="00725081">
        <w:trPr>
          <w:trHeight w:val="454"/>
        </w:trPr>
        <w:tc>
          <w:tcPr>
            <w:tcW w:w="443" w:type="dxa"/>
          </w:tcPr>
          <w:p w:rsidR="00725081" w:rsidRPr="00725081" w:rsidRDefault="00725081" w:rsidP="00725081">
            <w:pPr>
              <w:rPr>
                <w:rFonts w:cstheme="minorHAnsi"/>
                <w:b/>
              </w:rPr>
            </w:pPr>
            <w:r w:rsidRPr="00725081">
              <w:rPr>
                <w:rFonts w:cstheme="minorHAnsi"/>
                <w:b/>
              </w:rPr>
              <w:t>c)</w:t>
            </w:r>
          </w:p>
        </w:tc>
        <w:tc>
          <w:tcPr>
            <w:tcW w:w="4763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  <w:r w:rsidRPr="00725081">
              <w:rPr>
                <w:rFonts w:cstheme="minorHAnsi"/>
              </w:rPr>
              <w:t>Double 437.</w:t>
            </w:r>
          </w:p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442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  <w:b/>
              </w:rPr>
            </w:pPr>
            <w:r w:rsidRPr="00725081">
              <w:rPr>
                <w:rFonts w:cstheme="minorHAnsi"/>
                <w:b/>
              </w:rPr>
              <w:t>d)</w:t>
            </w:r>
          </w:p>
        </w:tc>
        <w:tc>
          <w:tcPr>
            <w:tcW w:w="3532" w:type="dxa"/>
          </w:tcPr>
          <w:p w:rsidR="00725081" w:rsidRPr="00725081" w:rsidRDefault="00725081" w:rsidP="00725081">
            <w:pPr>
              <w:spacing w:line="360" w:lineRule="auto"/>
              <w:rPr>
                <w:rFonts w:cstheme="minorHAnsi"/>
              </w:rPr>
            </w:pPr>
            <w:r w:rsidRPr="00725081">
              <w:rPr>
                <w:rFonts w:cstheme="minorHAnsi"/>
              </w:rPr>
              <w:t>What is a half of 348.</w:t>
            </w:r>
          </w:p>
        </w:tc>
      </w:tr>
    </w:tbl>
    <w:p w:rsidR="00725081" w:rsidRPr="00725081" w:rsidRDefault="00725081" w:rsidP="00725081">
      <w:pPr>
        <w:pStyle w:val="ListParagraph"/>
        <w:rPr>
          <w:rFonts w:cstheme="minorHAnsi"/>
        </w:rPr>
      </w:pPr>
    </w:p>
    <w:p w:rsidR="00725081" w:rsidRPr="00725081" w:rsidRDefault="00725081" w:rsidP="00725081">
      <w:pPr>
        <w:pStyle w:val="ListParagraph"/>
        <w:numPr>
          <w:ilvl w:val="0"/>
          <w:numId w:val="1"/>
        </w:numPr>
        <w:spacing w:after="0" w:line="360" w:lineRule="auto"/>
        <w:rPr>
          <w:rFonts w:eastAsia="Times New Roman" w:cstheme="minorHAnsi"/>
        </w:rPr>
      </w:pPr>
      <w:r w:rsidRPr="00725081">
        <w:rPr>
          <w:rFonts w:eastAsia="Times New Roman" w:cstheme="minorHAnsi"/>
        </w:rPr>
        <w:t>Calculate each of the following by using BIMDAS:</w:t>
      </w:r>
      <w:r w:rsidRPr="00725081">
        <w:rPr>
          <w:rFonts w:eastAsia="Times New Roman" w:cstheme="minorHAnsi"/>
        </w:rPr>
        <w:tab/>
      </w:r>
      <w:r w:rsidRPr="00725081">
        <w:rPr>
          <w:rFonts w:eastAsia="Times New Roman" w:cstheme="minorHAnsi"/>
        </w:rPr>
        <w:tab/>
      </w:r>
      <w:r w:rsidRPr="00725081">
        <w:rPr>
          <w:rFonts w:eastAsia="Times New Roman" w:cstheme="minorHAnsi"/>
        </w:rPr>
        <w:tab/>
      </w:r>
      <w:r w:rsidRPr="00725081">
        <w:rPr>
          <w:rFonts w:eastAsia="Times New Roman" w:cstheme="minorHAnsi"/>
        </w:rPr>
        <w:tab/>
        <w:t>(4 marks)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3532"/>
      </w:tblGrid>
      <w:tr w:rsidR="00725081" w:rsidRPr="00725081" w:rsidTr="00725081">
        <w:trPr>
          <w:trHeight w:val="454"/>
        </w:trPr>
        <w:tc>
          <w:tcPr>
            <w:tcW w:w="443" w:type="dxa"/>
          </w:tcPr>
          <w:p w:rsidR="00725081" w:rsidRPr="00725081" w:rsidRDefault="00725081" w:rsidP="00725081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725081">
              <w:rPr>
                <w:rFonts w:eastAsia="Times New Roman" w:cstheme="minorHAnsi"/>
                <w:b/>
              </w:rPr>
              <w:t>a)</w:t>
            </w:r>
          </w:p>
        </w:tc>
        <w:tc>
          <w:tcPr>
            <w:tcW w:w="4763" w:type="dxa"/>
          </w:tcPr>
          <w:p w:rsidR="00725081" w:rsidRPr="00725081" w:rsidRDefault="004B12F7" w:rsidP="0072508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5 - 3 x</w:t>
            </w:r>
            <w:r w:rsidR="00725081" w:rsidRPr="00725081">
              <w:rPr>
                <w:rFonts w:eastAsia="Times New Roman" w:cstheme="minorHAnsi"/>
              </w:rPr>
              <w:t xml:space="preserve"> 8 = </w:t>
            </w: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442" w:type="dxa"/>
          </w:tcPr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  <w:b/>
              </w:rPr>
            </w:pPr>
            <w:r w:rsidRPr="00725081">
              <w:rPr>
                <w:rFonts w:eastAsia="Times New Roman" w:cstheme="minorHAnsi"/>
                <w:b/>
              </w:rPr>
              <w:t>b)</w:t>
            </w:r>
          </w:p>
        </w:tc>
        <w:tc>
          <w:tcPr>
            <w:tcW w:w="3532" w:type="dxa"/>
          </w:tcPr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  <w:r w:rsidRPr="00725081">
              <w:rPr>
                <w:rFonts w:eastAsia="Times New Roman" w:cstheme="minorHAnsi"/>
              </w:rPr>
              <w:t xml:space="preserve">24 – 15 + 3 = </w:t>
            </w:r>
          </w:p>
        </w:tc>
      </w:tr>
      <w:tr w:rsidR="00725081" w:rsidRPr="00725081" w:rsidTr="00725081">
        <w:trPr>
          <w:trHeight w:val="454"/>
        </w:trPr>
        <w:tc>
          <w:tcPr>
            <w:tcW w:w="443" w:type="dxa"/>
          </w:tcPr>
          <w:p w:rsidR="00725081" w:rsidRPr="00725081" w:rsidRDefault="00725081" w:rsidP="00725081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725081">
              <w:rPr>
                <w:rFonts w:eastAsia="Times New Roman" w:cstheme="minorHAnsi"/>
                <w:b/>
              </w:rPr>
              <w:t>c)</w:t>
            </w:r>
          </w:p>
        </w:tc>
        <w:tc>
          <w:tcPr>
            <w:tcW w:w="4763" w:type="dxa"/>
          </w:tcPr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  <w:r w:rsidRPr="00725081">
              <w:rPr>
                <w:rFonts w:eastAsia="Times New Roman" w:cstheme="minorHAnsi"/>
              </w:rPr>
              <w:t xml:space="preserve">(2 + 3) x 4 = </w:t>
            </w: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442" w:type="dxa"/>
          </w:tcPr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  <w:b/>
              </w:rPr>
            </w:pPr>
            <w:r w:rsidRPr="00725081">
              <w:rPr>
                <w:rFonts w:eastAsia="Times New Roman" w:cstheme="minorHAnsi"/>
                <w:b/>
              </w:rPr>
              <w:t>d)</w:t>
            </w:r>
          </w:p>
        </w:tc>
        <w:tc>
          <w:tcPr>
            <w:tcW w:w="3532" w:type="dxa"/>
          </w:tcPr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  <w:r w:rsidRPr="00725081">
              <w:rPr>
                <w:rFonts w:eastAsia="Times New Roman" w:cstheme="minorHAnsi"/>
              </w:rPr>
              <w:t xml:space="preserve">16 ÷ 8 x 3 = </w:t>
            </w: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  <w:p w:rsidR="00725081" w:rsidRPr="00725081" w:rsidRDefault="00725081" w:rsidP="00725081">
            <w:pPr>
              <w:spacing w:after="0" w:line="360" w:lineRule="auto"/>
              <w:rPr>
                <w:rFonts w:eastAsia="Times New Roman" w:cstheme="minorHAnsi"/>
              </w:rPr>
            </w:pPr>
          </w:p>
        </w:tc>
      </w:tr>
    </w:tbl>
    <w:p w:rsidR="00645A31" w:rsidRDefault="00645A31" w:rsidP="00E91B1C">
      <w:pPr>
        <w:rPr>
          <w:rFonts w:cstheme="minorHAnsi"/>
        </w:rPr>
      </w:pPr>
      <w:r>
        <w:rPr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FAFEFF" wp14:editId="2F1572F3">
                <wp:simplePos x="0" y="0"/>
                <wp:positionH relativeFrom="column">
                  <wp:posOffset>3730625</wp:posOffset>
                </wp:positionH>
                <wp:positionV relativeFrom="paragraph">
                  <wp:posOffset>300355</wp:posOffset>
                </wp:positionV>
                <wp:extent cx="1884045" cy="1415415"/>
                <wp:effectExtent l="0" t="0" r="20955" b="13335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4045" cy="1415415"/>
                          <a:chOff x="8430" y="4063"/>
                          <a:chExt cx="2820" cy="2385"/>
                        </a:xfrm>
                      </wpg:grpSpPr>
                      <wps:wsp>
                        <wps:cNvPr id="3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8430" y="4063"/>
                            <a:ext cx="151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Colour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430" y="5023"/>
                            <a:ext cx="151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White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945" y="4063"/>
                            <a:ext cx="130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Number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8430" y="5488"/>
                            <a:ext cx="153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>
                                <w:t>Grey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945" y="5488"/>
                            <a:ext cx="130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945" y="5008"/>
                            <a:ext cx="130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430" y="4543"/>
                            <a:ext cx="151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Black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945" y="4543"/>
                            <a:ext cx="130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8430" y="5968"/>
                            <a:ext cx="153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Red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945" y="5968"/>
                            <a:ext cx="130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12F7" w:rsidRDefault="004B12F7" w:rsidP="0019270A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27" style="position:absolute;margin-left:293.75pt;margin-top:23.65pt;width:148.35pt;height:111.45pt;z-index:251683840" coordorigin="8430,4063" coordsize="2820,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">
                <v:rect id="Rectangle 23" o:spid="_x0000_s1028" style="position:absolute;left:8430;top:4063;width:151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>
                  <v:textbox>
                    <w:txbxContent>
                      <w:p w:rsidR="004B12F7" w:rsidRDefault="004B12F7" w:rsidP="0019270A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Colour</w:t>
                        </w:r>
                      </w:p>
                    </w:txbxContent>
                  </v:textbox>
                </v:rect>
                <v:rect id="Rectangle 24" o:spid="_x0000_s1029" style="position:absolute;left:8430;top:5023;width:151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White</w:t>
                        </w:r>
                      </w:p>
                    </w:txbxContent>
                  </v:textbox>
                </v:rect>
                <v:rect id="Rectangle 25" o:spid="_x0000_s1030" style="position:absolute;left:9945;top:4063;width:130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>
                  <v:textbox>
                    <w:txbxContent>
                      <w:p w:rsidR="004B12F7" w:rsidRDefault="004B12F7" w:rsidP="0019270A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Number </w:t>
                        </w:r>
                      </w:p>
                    </w:txbxContent>
                  </v:textbox>
                </v:rect>
                <v:rect id="Rectangle 26" o:spid="_x0000_s1031" style="position:absolute;left:8430;top:5488;width:153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>
                  <v:textbox>
                    <w:txbxContent>
                      <w:p w:rsidR="004B12F7" w:rsidRDefault="004B12F7" w:rsidP="0019270A">
                        <w:r>
                          <w:rPr>
                            <w:sz w:val="28"/>
                            <w:szCs w:val="28"/>
                          </w:rPr>
                          <w:t xml:space="preserve">     </w:t>
                        </w:r>
                        <w:r>
                          <w:t>Grey</w:t>
                        </w:r>
                      </w:p>
                    </w:txbxContent>
                  </v:textbox>
                </v:rect>
                <v:rect id="Rectangle 27" o:spid="_x0000_s1032" style="position:absolute;left:9945;top:5488;width:130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89M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vz0wgAAANsAAAAPAAAAAAAAAAAAAAAAAJgCAABkcnMvZG93&#10;bnJldi54bWxQSwUGAAAAAAQABAD1AAAAhwMAAAAA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rect>
                <v:rect id="Rectangle 28" o:spid="_x0000_s1033" style="position:absolute;left:9945;top:5008;width:130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rect>
                <v:rect id="Rectangle 29" o:spid="_x0000_s1034" style="position:absolute;left:8430;top:4543;width:151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Black</w:t>
                        </w:r>
                      </w:p>
                    </w:txbxContent>
                  </v:textbox>
                </v:rect>
                <v:rect id="Rectangle 30" o:spid="_x0000_s1035" style="position:absolute;left:9945;top:4543;width:130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31" o:spid="_x0000_s1036" style="position:absolute;left:8430;top:5968;width:153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Red</w:t>
                        </w:r>
                      </w:p>
                    </w:txbxContent>
                  </v:textbox>
                </v:rect>
                <v:rect id="Rectangle 32" o:spid="_x0000_s1037" style="position:absolute;left:9945;top:5968;width:130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>
                  <v:textbox>
                    <w:txbxContent>
                      <w:p w:rsidR="004B12F7" w:rsidRDefault="004B12F7" w:rsidP="0019270A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9270A" w:rsidRDefault="0019270A" w:rsidP="0019270A">
      <w:pPr>
        <w:pStyle w:val="ListParagraph"/>
        <w:numPr>
          <w:ilvl w:val="0"/>
          <w:numId w:val="1"/>
        </w:numPr>
        <w:ind w:right="4144"/>
      </w:pPr>
      <w:r>
        <w:rPr>
          <w:noProof/>
          <w:lang w:eastAsia="en-AU"/>
        </w:rPr>
        <w:t>The</w:t>
      </w:r>
      <w:r>
        <w:t xml:space="preserve"> table displayed alongside lists the colours of cars that Mike collected from the staff car park. </w:t>
      </w:r>
    </w:p>
    <w:p w:rsidR="0019270A" w:rsidRDefault="0019270A" w:rsidP="00645A31">
      <w:pPr>
        <w:ind w:left="709" w:right="4144"/>
      </w:pPr>
      <w:r>
        <w:t>One of the cars is picked at random to receive a free car wash.</w:t>
      </w:r>
    </w:p>
    <w:p w:rsidR="00645A31" w:rsidRDefault="00645A31" w:rsidP="0019270A">
      <w:pPr>
        <w:pStyle w:val="ListParagraph"/>
      </w:pPr>
    </w:p>
    <w:p w:rsidR="00645A31" w:rsidRDefault="00645A31" w:rsidP="0019270A">
      <w:pPr>
        <w:pStyle w:val="ListParagraph"/>
        <w:rPr>
          <w:rFonts w:cstheme="minorHAnsi"/>
        </w:rPr>
      </w:pPr>
    </w:p>
    <w:p w:rsidR="00725081" w:rsidRPr="0019270A" w:rsidRDefault="00645A31" w:rsidP="0019270A">
      <w:pPr>
        <w:pStyle w:val="ListParagrap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(5 marks)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8737"/>
      </w:tblGrid>
      <w:tr w:rsidR="0019270A" w:rsidTr="00645A31">
        <w:trPr>
          <w:trHeight w:val="454"/>
        </w:trPr>
        <w:tc>
          <w:tcPr>
            <w:tcW w:w="443" w:type="dxa"/>
            <w:vAlign w:val="center"/>
            <w:hideMark/>
          </w:tcPr>
          <w:p w:rsidR="0019270A" w:rsidRDefault="0019270A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8737" w:type="dxa"/>
            <w:vAlign w:val="center"/>
            <w:hideMark/>
          </w:tcPr>
          <w:p w:rsidR="0019270A" w:rsidRDefault="0019270A">
            <w:r>
              <w:t>How many cars were in the car park?</w:t>
            </w:r>
          </w:p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</w:tcPr>
          <w:p w:rsidR="0019270A" w:rsidRDefault="0019270A">
            <w:pPr>
              <w:rPr>
                <w:b/>
              </w:rPr>
            </w:pPr>
          </w:p>
        </w:tc>
        <w:tc>
          <w:tcPr>
            <w:tcW w:w="8737" w:type="dxa"/>
            <w:vAlign w:val="center"/>
          </w:tcPr>
          <w:p w:rsidR="0019270A" w:rsidRDefault="0019270A"/>
          <w:p w:rsidR="0019270A" w:rsidRDefault="0019270A"/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  <w:hideMark/>
          </w:tcPr>
          <w:p w:rsidR="0019270A" w:rsidRDefault="0019270A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8737" w:type="dxa"/>
            <w:vAlign w:val="center"/>
            <w:hideMark/>
          </w:tcPr>
          <w:p w:rsidR="0019270A" w:rsidRDefault="0019270A">
            <w:r>
              <w:t>What is the probability that a white car is chosen</w:t>
            </w:r>
            <w:r w:rsidR="004B12F7">
              <w:t xml:space="preserve"> for the free car wash</w:t>
            </w:r>
            <w:r>
              <w:t>?</w:t>
            </w:r>
          </w:p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</w:tcPr>
          <w:p w:rsidR="0019270A" w:rsidRDefault="0019270A">
            <w:pPr>
              <w:rPr>
                <w:b/>
              </w:rPr>
            </w:pPr>
          </w:p>
        </w:tc>
        <w:tc>
          <w:tcPr>
            <w:tcW w:w="8737" w:type="dxa"/>
            <w:vAlign w:val="center"/>
          </w:tcPr>
          <w:p w:rsidR="0019270A" w:rsidRDefault="0019270A"/>
          <w:p w:rsidR="0019270A" w:rsidRDefault="0019270A"/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  <w:hideMark/>
          </w:tcPr>
          <w:p w:rsidR="0019270A" w:rsidRDefault="0019270A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8737" w:type="dxa"/>
            <w:vAlign w:val="center"/>
            <w:hideMark/>
          </w:tcPr>
          <w:p w:rsidR="0019270A" w:rsidRDefault="0019270A">
            <w:r>
              <w:t>What is the probability that either a grey or white car is chosen?</w:t>
            </w:r>
          </w:p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</w:tcPr>
          <w:p w:rsidR="0019270A" w:rsidRDefault="0019270A">
            <w:pPr>
              <w:rPr>
                <w:b/>
              </w:rPr>
            </w:pPr>
          </w:p>
        </w:tc>
        <w:tc>
          <w:tcPr>
            <w:tcW w:w="8737" w:type="dxa"/>
            <w:vAlign w:val="center"/>
          </w:tcPr>
          <w:p w:rsidR="0019270A" w:rsidRDefault="0019270A"/>
          <w:p w:rsidR="0019270A" w:rsidRDefault="0019270A"/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  <w:hideMark/>
          </w:tcPr>
          <w:p w:rsidR="0019270A" w:rsidRDefault="0019270A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8737" w:type="dxa"/>
            <w:vAlign w:val="center"/>
            <w:hideMark/>
          </w:tcPr>
          <w:p w:rsidR="0019270A" w:rsidRDefault="0019270A">
            <w:r>
              <w:t xml:space="preserve">What is the probability of </w:t>
            </w:r>
            <w:r>
              <w:rPr>
                <w:b/>
              </w:rPr>
              <w:t>not</w:t>
            </w:r>
            <w:r>
              <w:t xml:space="preserve"> choosing a red car?</w:t>
            </w:r>
          </w:p>
        </w:tc>
      </w:tr>
      <w:tr w:rsidR="0019270A" w:rsidTr="00645A31">
        <w:trPr>
          <w:trHeight w:val="454"/>
        </w:trPr>
        <w:tc>
          <w:tcPr>
            <w:tcW w:w="443" w:type="dxa"/>
            <w:vAlign w:val="center"/>
          </w:tcPr>
          <w:p w:rsidR="0019270A" w:rsidRDefault="0019270A">
            <w:pPr>
              <w:rPr>
                <w:b/>
              </w:rPr>
            </w:pPr>
          </w:p>
        </w:tc>
        <w:tc>
          <w:tcPr>
            <w:tcW w:w="8737" w:type="dxa"/>
            <w:vAlign w:val="center"/>
          </w:tcPr>
          <w:p w:rsidR="0019270A" w:rsidRDefault="0019270A"/>
          <w:p w:rsidR="0019270A" w:rsidRDefault="0019270A"/>
        </w:tc>
      </w:tr>
    </w:tbl>
    <w:p w:rsidR="00725081" w:rsidRPr="00725081" w:rsidRDefault="00725081" w:rsidP="00645A31">
      <w:pPr>
        <w:rPr>
          <w:rFonts w:cstheme="minorHAnsi"/>
        </w:rPr>
      </w:pPr>
    </w:p>
    <w:sectPr w:rsidR="00725081" w:rsidRPr="0072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C2DFB"/>
    <w:multiLevelType w:val="hybridMultilevel"/>
    <w:tmpl w:val="9F66B0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3570F6"/>
    <w:multiLevelType w:val="hybridMultilevel"/>
    <w:tmpl w:val="B7D27B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B37928"/>
    <w:multiLevelType w:val="hybridMultilevel"/>
    <w:tmpl w:val="8E8AB1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680A5B"/>
    <w:multiLevelType w:val="hybridMultilevel"/>
    <w:tmpl w:val="DD28E2F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EC6"/>
    <w:rsid w:val="0019270A"/>
    <w:rsid w:val="002549BD"/>
    <w:rsid w:val="002B6B34"/>
    <w:rsid w:val="003419D7"/>
    <w:rsid w:val="003A4F53"/>
    <w:rsid w:val="004B12F7"/>
    <w:rsid w:val="004F5DAD"/>
    <w:rsid w:val="00531C83"/>
    <w:rsid w:val="005359A3"/>
    <w:rsid w:val="005A581F"/>
    <w:rsid w:val="005D3187"/>
    <w:rsid w:val="00645A31"/>
    <w:rsid w:val="00725081"/>
    <w:rsid w:val="009536C4"/>
    <w:rsid w:val="00AB4562"/>
    <w:rsid w:val="00BD7BE6"/>
    <w:rsid w:val="00CC6EC6"/>
    <w:rsid w:val="00DE4937"/>
    <w:rsid w:val="00E91B1C"/>
    <w:rsid w:val="00F55845"/>
    <w:rsid w:val="00F63090"/>
    <w:rsid w:val="00FD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6E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E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36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6E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E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3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BC2BD61C</Template>
  <TotalTime>111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DAVIES Kasey</dc:creator>
  <cp:lastModifiedBy>DAVIES Kasey</cp:lastModifiedBy>
  <cp:revision>11</cp:revision>
  <cp:lastPrinted>2014-12-15T04:17:00Z</cp:lastPrinted>
  <dcterms:created xsi:type="dcterms:W3CDTF">2014-12-08T04:39:00Z</dcterms:created>
  <dcterms:modified xsi:type="dcterms:W3CDTF">2014-12-15T04:36:00Z</dcterms:modified>
</cp:coreProperties>
</file>