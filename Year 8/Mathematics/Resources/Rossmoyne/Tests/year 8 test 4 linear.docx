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Spec="center" w:tblpY="376"/>
        <w:tblW w:w="10545" w:type="dxa"/>
        <w:tblLayout w:type="fixed"/>
        <w:tblLook w:val="01E0" w:firstRow="1" w:lastRow="1" w:firstColumn="1" w:lastColumn="1" w:noHBand="0" w:noVBand="0"/>
      </w:tblPr>
      <w:tblGrid>
        <w:gridCol w:w="1728"/>
        <w:gridCol w:w="4758"/>
        <w:gridCol w:w="1900"/>
        <w:gridCol w:w="2159"/>
      </w:tblGrid>
      <w:tr w:rsidR="008D132D" w14:paraId="070E4892" w14:textId="77777777" w:rsidTr="008D132D">
        <w:trPr>
          <w:trHeight w:val="540"/>
        </w:trPr>
        <w:tc>
          <w:tcPr>
            <w:tcW w:w="1728" w:type="dxa"/>
            <w:hideMark/>
          </w:tcPr>
          <w:p w14:paraId="11841ED3" w14:textId="77777777" w:rsidR="008D132D" w:rsidRDefault="008D132D" w:rsidP="008D132D">
            <w:pPr>
              <w:pStyle w:val="Header"/>
              <w:tabs>
                <w:tab w:val="center" w:pos="-1980"/>
              </w:tabs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4AB42325" wp14:editId="7BB521AC">
                  <wp:simplePos x="0" y="0"/>
                  <wp:positionH relativeFrom="column">
                    <wp:posOffset>-272415</wp:posOffset>
                  </wp:positionH>
                  <wp:positionV relativeFrom="paragraph">
                    <wp:posOffset>381635</wp:posOffset>
                  </wp:positionV>
                  <wp:extent cx="1295400" cy="988695"/>
                  <wp:effectExtent l="0" t="0" r="0" b="1905"/>
                  <wp:wrapNone/>
                  <wp:docPr id="2" name="Picture 2" descr="pact 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act jp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88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Name: </w:t>
            </w:r>
          </w:p>
        </w:tc>
        <w:tc>
          <w:tcPr>
            <w:tcW w:w="6658" w:type="dxa"/>
            <w:gridSpan w:val="2"/>
            <w:hideMark/>
          </w:tcPr>
          <w:p w14:paraId="149F3D14" w14:textId="77777777" w:rsidR="008D132D" w:rsidRDefault="008D132D" w:rsidP="008D132D">
            <w:pPr>
              <w:pStyle w:val="Header"/>
              <w:tabs>
                <w:tab w:val="center" w:pos="-1980"/>
              </w:tabs>
            </w:pPr>
            <w:r>
              <w:t>___________________________________________________</w:t>
            </w:r>
          </w:p>
        </w:tc>
        <w:tc>
          <w:tcPr>
            <w:tcW w:w="2159" w:type="dxa"/>
            <w:hideMark/>
          </w:tcPr>
          <w:p w14:paraId="3BF6D320" w14:textId="77777777" w:rsidR="008D132D" w:rsidRDefault="008D132D" w:rsidP="008D132D">
            <w:pPr>
              <w:pStyle w:val="Header"/>
              <w:tabs>
                <w:tab w:val="center" w:pos="-1980"/>
              </w:tabs>
            </w:pPr>
            <w:r>
              <w:t xml:space="preserve">Date: </w:t>
            </w:r>
            <w:r>
              <w:rPr>
                <w:i/>
              </w:rPr>
              <w:t>___________</w:t>
            </w:r>
          </w:p>
        </w:tc>
      </w:tr>
      <w:tr w:rsidR="008D132D" w14:paraId="0AB51042" w14:textId="77777777" w:rsidTr="008D132D">
        <w:tc>
          <w:tcPr>
            <w:tcW w:w="1728" w:type="dxa"/>
          </w:tcPr>
          <w:p w14:paraId="4A02C9A1" w14:textId="77777777" w:rsidR="008D132D" w:rsidRDefault="008D132D" w:rsidP="008D132D">
            <w:pPr>
              <w:pStyle w:val="Header"/>
              <w:tabs>
                <w:tab w:val="center" w:pos="-1980"/>
              </w:tabs>
            </w:pPr>
          </w:p>
          <w:p w14:paraId="67FDEEFE" w14:textId="77777777" w:rsidR="008D132D" w:rsidRDefault="008D132D" w:rsidP="008D132D">
            <w:pPr>
              <w:pStyle w:val="Header"/>
              <w:tabs>
                <w:tab w:val="center" w:pos="-1980"/>
              </w:tabs>
            </w:pPr>
          </w:p>
          <w:p w14:paraId="13C66762" w14:textId="77777777" w:rsidR="008D132D" w:rsidRDefault="008D132D" w:rsidP="008D132D">
            <w:pPr>
              <w:pStyle w:val="Header"/>
              <w:tabs>
                <w:tab w:val="center" w:pos="-1980"/>
              </w:tabs>
            </w:pPr>
          </w:p>
          <w:p w14:paraId="3D78DDAA" w14:textId="77777777" w:rsidR="008D132D" w:rsidRDefault="008D132D" w:rsidP="008D132D">
            <w:pPr>
              <w:pStyle w:val="Header"/>
              <w:tabs>
                <w:tab w:val="center" w:pos="-1980"/>
              </w:tabs>
            </w:pPr>
          </w:p>
          <w:p w14:paraId="60DC8C09" w14:textId="77777777" w:rsidR="008D132D" w:rsidRDefault="008D132D" w:rsidP="008D132D">
            <w:pPr>
              <w:pStyle w:val="Header"/>
              <w:tabs>
                <w:tab w:val="center" w:pos="-1980"/>
              </w:tabs>
            </w:pPr>
          </w:p>
          <w:p w14:paraId="07F527D7" w14:textId="77777777" w:rsidR="008D132D" w:rsidRDefault="008D132D" w:rsidP="008D132D">
            <w:pPr>
              <w:pStyle w:val="Header"/>
              <w:tabs>
                <w:tab w:val="center" w:pos="-1980"/>
              </w:tabs>
            </w:pPr>
          </w:p>
          <w:p w14:paraId="63060C2A" w14:textId="77777777" w:rsidR="008D132D" w:rsidRDefault="008D132D" w:rsidP="008D132D">
            <w:pPr>
              <w:pStyle w:val="Header"/>
              <w:tabs>
                <w:tab w:val="center" w:pos="-1980"/>
              </w:tabs>
            </w:pPr>
          </w:p>
          <w:p w14:paraId="7A0D95C6" w14:textId="77777777" w:rsidR="008D132D" w:rsidRDefault="008D132D" w:rsidP="008D132D">
            <w:pPr>
              <w:pStyle w:val="Header"/>
              <w:tabs>
                <w:tab w:val="center" w:pos="-1980"/>
              </w:tabs>
            </w:pPr>
          </w:p>
        </w:tc>
        <w:tc>
          <w:tcPr>
            <w:tcW w:w="6658" w:type="dxa"/>
            <w:gridSpan w:val="2"/>
          </w:tcPr>
          <w:p w14:paraId="7637CA0F" w14:textId="77777777" w:rsidR="008D132D" w:rsidRDefault="008D132D" w:rsidP="008D132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Subject: Year 8 Mathematics</w:t>
            </w:r>
          </w:p>
          <w:p w14:paraId="554F8853" w14:textId="77777777" w:rsidR="008D132D" w:rsidRDefault="008D132D" w:rsidP="008D132D">
            <w:pPr>
              <w:rPr>
                <w:sz w:val="28"/>
              </w:rPr>
            </w:pPr>
          </w:p>
          <w:p w14:paraId="672DC120" w14:textId="09ED14EC" w:rsidR="008D132D" w:rsidRDefault="008D132D" w:rsidP="008D132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      Test  </w:t>
            </w:r>
            <w:r w:rsidR="003E2EDA">
              <w:rPr>
                <w:b/>
                <w:sz w:val="36"/>
              </w:rPr>
              <w:t>4</w:t>
            </w:r>
            <w:bookmarkStart w:id="0" w:name="_GoBack"/>
            <w:bookmarkEnd w:id="0"/>
            <w:r>
              <w:rPr>
                <w:b/>
                <w:sz w:val="36"/>
              </w:rPr>
              <w:t xml:space="preserve">, 2015 </w:t>
            </w:r>
          </w:p>
          <w:p w14:paraId="6156D4D2" w14:textId="77777777" w:rsidR="008D132D" w:rsidRDefault="008D132D" w:rsidP="008D132D">
            <w:pPr>
              <w:rPr>
                <w:b/>
                <w:sz w:val="28"/>
              </w:rPr>
            </w:pPr>
          </w:p>
          <w:p w14:paraId="5B2F6137" w14:textId="77777777" w:rsidR="008D132D" w:rsidRDefault="008D132D" w:rsidP="008D132D">
            <w:pPr>
              <w:pStyle w:val="Header"/>
              <w:tabs>
                <w:tab w:val="center" w:pos="-1980"/>
              </w:tabs>
            </w:pPr>
            <w:r>
              <w:rPr>
                <w:b/>
                <w:sz w:val="28"/>
              </w:rPr>
              <w:t>Topics – Linear Relationships</w:t>
            </w:r>
          </w:p>
          <w:p w14:paraId="43B16E85" w14:textId="77777777" w:rsidR="008D132D" w:rsidRDefault="008D132D" w:rsidP="008D132D">
            <w:pPr>
              <w:pStyle w:val="Header"/>
              <w:tabs>
                <w:tab w:val="center" w:pos="-198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159" w:type="dxa"/>
            <w:hideMark/>
          </w:tcPr>
          <w:p w14:paraId="08E9C19B" w14:textId="77777777" w:rsidR="008D132D" w:rsidRDefault="008D132D" w:rsidP="008D132D">
            <w:pPr>
              <w:pStyle w:val="Header"/>
              <w:tabs>
                <w:tab w:val="center" w:pos="-1980"/>
              </w:tabs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ED9BE84" wp14:editId="326EB189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106680</wp:posOffset>
                      </wp:positionV>
                      <wp:extent cx="838200" cy="1201420"/>
                      <wp:effectExtent l="13335" t="11430" r="5715" b="6350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41BFC9" w14:textId="77777777" w:rsidR="008D132D" w:rsidRDefault="008D132D" w:rsidP="008D132D"/>
                                <w:p w14:paraId="1967690C" w14:textId="77777777" w:rsidR="008D132D" w:rsidRDefault="008D132D" w:rsidP="008D132D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2F35C1E9" w14:textId="481C9B6E" w:rsidR="008D132D" w:rsidRDefault="00606DF8" w:rsidP="008D132D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46</w:t>
                                  </w:r>
                                </w:p>
                                <w:p w14:paraId="3C5CC53C" w14:textId="77777777" w:rsidR="008D132D" w:rsidRDefault="008D132D" w:rsidP="008D132D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14:paraId="4E077479" w14:textId="77777777" w:rsidR="008D132D" w:rsidRDefault="008D132D" w:rsidP="008D132D">
                                  <w:pPr>
                                    <w:jc w:val="center"/>
                                  </w:pPr>
                                  <w:r>
                                    <w:t>=</w:t>
                                  </w:r>
                                  <w:r>
                                    <w:rPr>
                                      <w:u w:val="single"/>
                                    </w:rPr>
                                    <w:tab/>
                                  </w:r>
                                  <w:r>
                                    <w:t xml:space="preserve"> % </w:t>
                                  </w:r>
                                </w:p>
                                <w:p w14:paraId="0F0C3275" w14:textId="77777777" w:rsidR="008D132D" w:rsidRDefault="008D132D" w:rsidP="008D132D">
                                  <w:pPr>
                                    <w:jc w:val="center"/>
                                  </w:pPr>
                                </w:p>
                                <w:p w14:paraId="61F86694" w14:textId="77777777" w:rsidR="008D132D" w:rsidRDefault="008D132D" w:rsidP="008D132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8.55pt;margin-top:8.4pt;width:66pt;height:9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">
                      <v:textbox>
                        <w:txbxContent>
                          <w:p w14:paraId="7441BFC9" w14:textId="77777777" w:rsidR="008D132D" w:rsidRDefault="008D132D" w:rsidP="008D132D"/>
                          <w:p w14:paraId="1967690C" w14:textId="77777777" w:rsidR="008D132D" w:rsidRDefault="008D132D" w:rsidP="008D132D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2F35C1E9" w14:textId="481C9B6E" w:rsidR="008D132D" w:rsidRDefault="00606DF8" w:rsidP="008D132D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46</w:t>
                            </w:r>
                          </w:p>
                          <w:p w14:paraId="3C5CC53C" w14:textId="77777777" w:rsidR="008D132D" w:rsidRDefault="008D132D" w:rsidP="008D132D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14:paraId="4E077479" w14:textId="77777777" w:rsidR="008D132D" w:rsidRDefault="008D132D" w:rsidP="008D132D">
                            <w:pPr>
                              <w:jc w:val="center"/>
                            </w:pPr>
                            <w:r>
                              <w:t>=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 xml:space="preserve"> % </w:t>
                            </w:r>
                          </w:p>
                          <w:p w14:paraId="0F0C3275" w14:textId="77777777" w:rsidR="008D132D" w:rsidRDefault="008D132D" w:rsidP="008D132D">
                            <w:pPr>
                              <w:jc w:val="center"/>
                            </w:pPr>
                          </w:p>
                          <w:p w14:paraId="61F86694" w14:textId="77777777" w:rsidR="008D132D" w:rsidRDefault="008D132D" w:rsidP="008D132D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D132D" w14:paraId="2EF665BC" w14:textId="77777777" w:rsidTr="008D132D">
        <w:trPr>
          <w:trHeight w:val="397"/>
        </w:trPr>
        <w:tc>
          <w:tcPr>
            <w:tcW w:w="1728" w:type="dxa"/>
            <w:vAlign w:val="center"/>
            <w:hideMark/>
          </w:tcPr>
          <w:p w14:paraId="5F3D6940" w14:textId="77777777" w:rsidR="008D132D" w:rsidRDefault="008D132D" w:rsidP="008D132D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Total Time: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758" w:type="dxa"/>
            <w:vAlign w:val="center"/>
            <w:hideMark/>
          </w:tcPr>
          <w:p w14:paraId="51FB9BB5" w14:textId="77777777" w:rsidR="008D132D" w:rsidRDefault="008D132D" w:rsidP="008D132D">
            <w:pPr>
              <w:pStyle w:val="Header"/>
              <w:tabs>
                <w:tab w:val="center" w:pos="-1980"/>
              </w:tabs>
            </w:pPr>
            <w:r>
              <w:rPr>
                <w:b/>
                <w:i/>
                <w:sz w:val="28"/>
              </w:rPr>
              <w:t>60</w:t>
            </w:r>
            <w:r>
              <w:rPr>
                <w:i/>
                <w:sz w:val="28"/>
              </w:rPr>
              <w:t xml:space="preserve"> </w:t>
            </w:r>
            <w:r>
              <w:rPr>
                <w:i/>
                <w:sz w:val="20"/>
              </w:rPr>
              <w:t>minutes</w:t>
            </w:r>
          </w:p>
        </w:tc>
        <w:tc>
          <w:tcPr>
            <w:tcW w:w="4059" w:type="dxa"/>
            <w:gridSpan w:val="2"/>
            <w:vMerge w:val="restart"/>
            <w:vAlign w:val="center"/>
          </w:tcPr>
          <w:p w14:paraId="3C915854" w14:textId="4F81229C" w:rsidR="008D132D" w:rsidRDefault="008D132D" w:rsidP="008D132D">
            <w:pPr>
              <w:rPr>
                <w:sz w:val="20"/>
              </w:rPr>
            </w:pPr>
          </w:p>
        </w:tc>
      </w:tr>
      <w:tr w:rsidR="008D132D" w14:paraId="745EAC13" w14:textId="77777777" w:rsidTr="008D132D">
        <w:trPr>
          <w:trHeight w:val="397"/>
        </w:trPr>
        <w:tc>
          <w:tcPr>
            <w:tcW w:w="1728" w:type="dxa"/>
            <w:vAlign w:val="center"/>
            <w:hideMark/>
          </w:tcPr>
          <w:p w14:paraId="3DA9A142" w14:textId="77777777" w:rsidR="008D132D" w:rsidRDefault="008D132D" w:rsidP="008D132D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Reading:</w:t>
            </w:r>
          </w:p>
        </w:tc>
        <w:tc>
          <w:tcPr>
            <w:tcW w:w="4758" w:type="dxa"/>
            <w:vAlign w:val="center"/>
            <w:hideMark/>
          </w:tcPr>
          <w:p w14:paraId="2F9C3127" w14:textId="77777777" w:rsidR="008D132D" w:rsidRDefault="008D132D" w:rsidP="008D132D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5</w:t>
            </w:r>
            <w:r>
              <w:rPr>
                <w:b/>
                <w:i/>
                <w:sz w:val="28"/>
              </w:rPr>
              <w:t xml:space="preserve"> </w:t>
            </w:r>
            <w:r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4059" w:type="dxa"/>
            <w:gridSpan w:val="2"/>
            <w:vMerge/>
            <w:vAlign w:val="center"/>
            <w:hideMark/>
          </w:tcPr>
          <w:p w14:paraId="16166649" w14:textId="77777777" w:rsidR="008D132D" w:rsidRDefault="008D132D" w:rsidP="008D132D">
            <w:pPr>
              <w:rPr>
                <w:sz w:val="20"/>
              </w:rPr>
            </w:pPr>
          </w:p>
        </w:tc>
      </w:tr>
      <w:tr w:rsidR="008D132D" w14:paraId="45480C7E" w14:textId="77777777" w:rsidTr="008D132D">
        <w:trPr>
          <w:trHeight w:val="397"/>
        </w:trPr>
        <w:tc>
          <w:tcPr>
            <w:tcW w:w="1728" w:type="dxa"/>
            <w:vAlign w:val="center"/>
            <w:hideMark/>
          </w:tcPr>
          <w:p w14:paraId="6EFC3F86" w14:textId="77777777" w:rsidR="008D132D" w:rsidRDefault="008D132D" w:rsidP="008D132D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Working:</w:t>
            </w:r>
          </w:p>
        </w:tc>
        <w:tc>
          <w:tcPr>
            <w:tcW w:w="4758" w:type="dxa"/>
            <w:vAlign w:val="center"/>
            <w:hideMark/>
          </w:tcPr>
          <w:p w14:paraId="5E1DE3CD" w14:textId="77777777" w:rsidR="008D132D" w:rsidRDefault="008D132D" w:rsidP="008D132D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55</w:t>
            </w:r>
            <w:r>
              <w:rPr>
                <w:b/>
                <w:i/>
                <w:sz w:val="28"/>
              </w:rPr>
              <w:t xml:space="preserve"> </w:t>
            </w:r>
            <w:r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4059" w:type="dxa"/>
            <w:gridSpan w:val="2"/>
            <w:vMerge/>
            <w:vAlign w:val="center"/>
            <w:hideMark/>
          </w:tcPr>
          <w:p w14:paraId="3BB90D82" w14:textId="77777777" w:rsidR="008D132D" w:rsidRDefault="008D132D" w:rsidP="008D132D">
            <w:pPr>
              <w:rPr>
                <w:sz w:val="20"/>
              </w:rPr>
            </w:pPr>
          </w:p>
        </w:tc>
      </w:tr>
      <w:tr w:rsidR="008D132D" w14:paraId="053EF6D5" w14:textId="77777777" w:rsidTr="008D132D">
        <w:trPr>
          <w:trHeight w:val="397"/>
        </w:trPr>
        <w:tc>
          <w:tcPr>
            <w:tcW w:w="1728" w:type="dxa"/>
            <w:vAlign w:val="center"/>
            <w:hideMark/>
          </w:tcPr>
          <w:p w14:paraId="7814168F" w14:textId="77777777" w:rsidR="008D132D" w:rsidRDefault="008D132D" w:rsidP="008D132D">
            <w:pPr>
              <w:pStyle w:val="Header"/>
              <w:tabs>
                <w:tab w:val="center" w:pos="-1980"/>
              </w:tabs>
            </w:pPr>
            <w:r>
              <w:rPr>
                <w:b/>
                <w:sz w:val="20"/>
              </w:rPr>
              <w:t>Weighting:</w:t>
            </w:r>
            <w:r>
              <w:rPr>
                <w:i/>
                <w:sz w:val="20"/>
              </w:rPr>
              <w:t xml:space="preserve"> </w:t>
            </w:r>
          </w:p>
        </w:tc>
        <w:tc>
          <w:tcPr>
            <w:tcW w:w="4758" w:type="dxa"/>
            <w:vAlign w:val="center"/>
            <w:hideMark/>
          </w:tcPr>
          <w:p w14:paraId="35B27585" w14:textId="053EED78" w:rsidR="008D132D" w:rsidRDefault="00606DF8" w:rsidP="008D132D">
            <w:pPr>
              <w:pStyle w:val="Header"/>
              <w:tabs>
                <w:tab w:val="center" w:pos="-1980"/>
              </w:tabs>
            </w:pPr>
            <w:r>
              <w:rPr>
                <w:i/>
                <w:sz w:val="20"/>
              </w:rPr>
              <w:t>15</w:t>
            </w:r>
            <w:r w:rsidR="008D132D">
              <w:rPr>
                <w:i/>
                <w:sz w:val="20"/>
              </w:rPr>
              <w:t>% of the year.</w:t>
            </w:r>
          </w:p>
        </w:tc>
        <w:tc>
          <w:tcPr>
            <w:tcW w:w="4059" w:type="dxa"/>
            <w:gridSpan w:val="2"/>
            <w:vMerge/>
            <w:vAlign w:val="center"/>
            <w:hideMark/>
          </w:tcPr>
          <w:p w14:paraId="1A5335AD" w14:textId="77777777" w:rsidR="008D132D" w:rsidRDefault="008D132D" w:rsidP="008D132D">
            <w:pPr>
              <w:rPr>
                <w:sz w:val="20"/>
              </w:rPr>
            </w:pPr>
          </w:p>
        </w:tc>
      </w:tr>
      <w:tr w:rsidR="008D132D" w14:paraId="3F841B5D" w14:textId="77777777" w:rsidTr="008D132D">
        <w:trPr>
          <w:trHeight w:val="397"/>
        </w:trPr>
        <w:tc>
          <w:tcPr>
            <w:tcW w:w="1728" w:type="dxa"/>
            <w:vAlign w:val="center"/>
            <w:hideMark/>
          </w:tcPr>
          <w:p w14:paraId="5B8FF9B5" w14:textId="77777777" w:rsidR="008D132D" w:rsidRDefault="008D132D" w:rsidP="008D132D">
            <w:pPr>
              <w:pStyle w:val="Header"/>
              <w:tabs>
                <w:tab w:val="center" w:pos="-1980"/>
              </w:tabs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4758" w:type="dxa"/>
            <w:vAlign w:val="center"/>
            <w:hideMark/>
          </w:tcPr>
          <w:p w14:paraId="3D6B74AA" w14:textId="3336288C" w:rsidR="008D132D" w:rsidRDefault="00606DF8" w:rsidP="008D132D">
            <w:pPr>
              <w:pStyle w:val="Header"/>
              <w:tabs>
                <w:tab w:val="center" w:pos="-198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1</w:t>
            </w:r>
            <w:r w:rsidR="008D132D">
              <w:rPr>
                <w:i/>
                <w:sz w:val="20"/>
              </w:rPr>
              <w:t xml:space="preserve"> page notes (A4 one side)</w:t>
            </w:r>
          </w:p>
        </w:tc>
        <w:tc>
          <w:tcPr>
            <w:tcW w:w="4059" w:type="dxa"/>
            <w:gridSpan w:val="2"/>
            <w:vMerge/>
            <w:vAlign w:val="center"/>
            <w:hideMark/>
          </w:tcPr>
          <w:p w14:paraId="5E67646A" w14:textId="77777777" w:rsidR="008D132D" w:rsidRDefault="008D132D" w:rsidP="008D132D">
            <w:pPr>
              <w:rPr>
                <w:sz w:val="20"/>
              </w:rPr>
            </w:pPr>
          </w:p>
        </w:tc>
      </w:tr>
      <w:tr w:rsidR="008D132D" w14:paraId="766CE5AD" w14:textId="77777777" w:rsidTr="008D132D">
        <w:trPr>
          <w:trHeight w:val="315"/>
        </w:trPr>
        <w:tc>
          <w:tcPr>
            <w:tcW w:w="10545" w:type="dxa"/>
            <w:gridSpan w:val="4"/>
            <w:vAlign w:val="center"/>
          </w:tcPr>
          <w:p w14:paraId="4A1A84FE" w14:textId="77777777" w:rsidR="008D132D" w:rsidRDefault="008D132D" w:rsidP="008D132D">
            <w:pPr>
              <w:pStyle w:val="Header"/>
              <w:tabs>
                <w:tab w:val="center" w:pos="-1980"/>
              </w:tabs>
            </w:pPr>
          </w:p>
        </w:tc>
      </w:tr>
    </w:tbl>
    <w:p w14:paraId="3B8DDCEF" w14:textId="77777777" w:rsidR="00AF3EED" w:rsidRDefault="00AF3EED"/>
    <w:p w14:paraId="4C617E9C" w14:textId="77777777" w:rsidR="00C62796" w:rsidRPr="008D132D" w:rsidRDefault="00C62796">
      <w:pPr>
        <w:rPr>
          <w:b/>
          <w:sz w:val="28"/>
          <w:szCs w:val="28"/>
        </w:rPr>
      </w:pPr>
      <w:r w:rsidRPr="008D132D">
        <w:rPr>
          <w:b/>
          <w:sz w:val="28"/>
          <w:szCs w:val="28"/>
        </w:rPr>
        <w:t>CALCULATOR FREE</w:t>
      </w:r>
    </w:p>
    <w:p w14:paraId="686E2CCE" w14:textId="77777777" w:rsidR="008B07D7" w:rsidRDefault="008B07D7"/>
    <w:p w14:paraId="4EC52490" w14:textId="5B9D97AE" w:rsidR="008B07D7" w:rsidRDefault="008D132D">
      <w:r>
        <w:t xml:space="preserve"> </w:t>
      </w:r>
      <w:r w:rsidR="008B07D7">
        <w:t>(</w:t>
      </w:r>
      <w:r w:rsidR="008B07D7" w:rsidRPr="008B07D7">
        <w:rPr>
          <w:b/>
        </w:rPr>
        <w:t>6 marks, 1, 1, 1, 1, 1, 1</w:t>
      </w:r>
      <w:r w:rsidR="008B07D7">
        <w:t>)</w:t>
      </w:r>
    </w:p>
    <w:p w14:paraId="7C1875A3" w14:textId="4B5374D4" w:rsidR="008B07D7" w:rsidRDefault="008B07D7">
      <w:r>
        <w:t>1. Complete the sentences from the list of words below;</w:t>
      </w:r>
    </w:p>
    <w:p w14:paraId="5165D970" w14:textId="77777777" w:rsidR="008B07D7" w:rsidRDefault="008B07D7"/>
    <w:p w14:paraId="534312F1" w14:textId="3FFC8846" w:rsidR="00C62796" w:rsidRPr="008D132D" w:rsidRDefault="008B07D7">
      <w:pPr>
        <w:rPr>
          <w:b/>
          <w:sz w:val="32"/>
          <w:szCs w:val="32"/>
        </w:rPr>
      </w:pPr>
      <w:r w:rsidRPr="008D132D">
        <w:rPr>
          <w:b/>
        </w:rPr>
        <w:t xml:space="preserve">Cartesian                      </w:t>
      </w:r>
      <w:r w:rsidR="008D132D">
        <w:rPr>
          <w:b/>
        </w:rPr>
        <w:t>L</w:t>
      </w:r>
      <w:r w:rsidRPr="008D132D">
        <w:rPr>
          <w:b/>
        </w:rPr>
        <w:t xml:space="preserve">inear      </w:t>
      </w:r>
      <w:r w:rsidRPr="008D132D">
        <w:rPr>
          <w:b/>
        </w:rPr>
        <w:tab/>
        <w:t xml:space="preserve"> Graph         </w:t>
      </w:r>
      <w:r w:rsidRPr="008D132D">
        <w:rPr>
          <w:b/>
        </w:rPr>
        <w:tab/>
        <w:t xml:space="preserve">  Gradient</w:t>
      </w:r>
      <w:r w:rsidRPr="008D132D">
        <w:rPr>
          <w:b/>
        </w:rPr>
        <w:tab/>
        <w:t xml:space="preserve"> </w:t>
      </w:r>
      <w:r w:rsidRPr="008D132D">
        <w:rPr>
          <w:b/>
        </w:rPr>
        <w:tab/>
        <w:t xml:space="preserve">y- axis          </w:t>
      </w:r>
    </w:p>
    <w:p w14:paraId="28F12A2C" w14:textId="47F9A1E8" w:rsidR="008B07D7" w:rsidRPr="008D132D" w:rsidRDefault="008B07D7">
      <w:pPr>
        <w:rPr>
          <w:b/>
          <w:sz w:val="32"/>
          <w:szCs w:val="32"/>
        </w:rPr>
      </w:pPr>
      <w:r w:rsidRPr="008D132D">
        <w:rPr>
          <w:b/>
          <w:sz w:val="32"/>
          <w:szCs w:val="32"/>
        </w:rPr>
        <w:t xml:space="preserve"> </w:t>
      </w:r>
      <w:proofErr w:type="gramStart"/>
      <w:r w:rsidRPr="008D132D">
        <w:rPr>
          <w:b/>
        </w:rPr>
        <w:t>x-axis</w:t>
      </w:r>
      <w:proofErr w:type="gramEnd"/>
      <w:r w:rsidRPr="008D132D">
        <w:rPr>
          <w:b/>
        </w:rPr>
        <w:t xml:space="preserve">      </w:t>
      </w:r>
      <w:r w:rsidRPr="008D132D">
        <w:rPr>
          <w:b/>
        </w:rPr>
        <w:tab/>
      </w:r>
      <w:r w:rsidRPr="008D132D">
        <w:rPr>
          <w:b/>
        </w:rPr>
        <w:tab/>
        <w:t>Variable</w:t>
      </w:r>
      <w:r w:rsidRPr="008D132D">
        <w:rPr>
          <w:b/>
        </w:rPr>
        <w:tab/>
        <w:t xml:space="preserve"> y intercept</w:t>
      </w:r>
      <w:r w:rsidRPr="008D132D">
        <w:rPr>
          <w:b/>
        </w:rPr>
        <w:tab/>
      </w:r>
    </w:p>
    <w:p w14:paraId="46EBB0E7" w14:textId="77777777" w:rsidR="008B07D7" w:rsidRDefault="008B07D7">
      <w:pPr>
        <w:rPr>
          <w:b/>
          <w:sz w:val="32"/>
          <w:szCs w:val="32"/>
        </w:rPr>
      </w:pPr>
    </w:p>
    <w:p w14:paraId="38679FD5" w14:textId="581E28C5" w:rsidR="00071894" w:rsidRPr="00071894" w:rsidRDefault="00071894">
      <w:r w:rsidRPr="00071894">
        <w:t xml:space="preserve">The </w:t>
      </w:r>
      <w:r w:rsidR="008B07D7" w:rsidRPr="008B07D7">
        <w:rPr>
          <w:u w:val="single"/>
        </w:rPr>
        <w:t xml:space="preserve">                       </w:t>
      </w:r>
      <w:r w:rsidR="008B07D7">
        <w:rPr>
          <w:u w:val="single"/>
        </w:rPr>
        <w:t xml:space="preserve"> </w:t>
      </w:r>
      <w:r w:rsidR="008B07D7" w:rsidRPr="008B07D7">
        <w:rPr>
          <w:u w:val="single"/>
        </w:rPr>
        <w:t xml:space="preserve"> </w:t>
      </w:r>
      <w:r w:rsidR="008B07D7">
        <w:rPr>
          <w:u w:val="single"/>
        </w:rPr>
        <w:t xml:space="preserve"> </w:t>
      </w:r>
      <w:r w:rsidR="008B07D7">
        <w:t xml:space="preserve">  </w:t>
      </w:r>
      <w:r w:rsidRPr="00071894">
        <w:t xml:space="preserve">plane has two axes. The Horizontal axis is called </w:t>
      </w:r>
      <w:proofErr w:type="gramStart"/>
      <w:r w:rsidRPr="00071894">
        <w:t xml:space="preserve">the </w:t>
      </w:r>
      <w:r w:rsidR="008B07D7">
        <w:t xml:space="preserve"> </w:t>
      </w:r>
      <w:r w:rsidR="008B07D7" w:rsidRPr="008B07D7">
        <w:rPr>
          <w:u w:val="single"/>
        </w:rPr>
        <w:t xml:space="preserve">               </w:t>
      </w:r>
      <w:r w:rsidR="008B07D7">
        <w:rPr>
          <w:u w:val="single"/>
        </w:rPr>
        <w:t xml:space="preserve"> </w:t>
      </w:r>
      <w:r w:rsidR="008B07D7">
        <w:t xml:space="preserve">  </w:t>
      </w:r>
      <w:r w:rsidRPr="00071894">
        <w:t>and</w:t>
      </w:r>
      <w:proofErr w:type="gramEnd"/>
      <w:r w:rsidRPr="00071894">
        <w:t xml:space="preserve"> the vertical axis is called the</w:t>
      </w:r>
      <w:r w:rsidR="008B07D7">
        <w:t xml:space="preserve">  </w:t>
      </w:r>
      <w:r w:rsidR="008B07D7" w:rsidRPr="008B07D7">
        <w:rPr>
          <w:u w:val="single"/>
        </w:rPr>
        <w:t xml:space="preserve">                  </w:t>
      </w:r>
      <w:r w:rsidR="008B07D7">
        <w:t xml:space="preserve">   </w:t>
      </w:r>
      <w:r w:rsidRPr="00071894">
        <w:t>.</w:t>
      </w:r>
    </w:p>
    <w:p w14:paraId="27BF935A" w14:textId="77777777" w:rsidR="00071894" w:rsidRPr="00071894" w:rsidRDefault="00071894"/>
    <w:p w14:paraId="647FCBDE" w14:textId="4DE3644D" w:rsidR="00071894" w:rsidRPr="00071894" w:rsidRDefault="00071894">
      <w:r w:rsidRPr="00071894">
        <w:t>A rule that produces a straight l</w:t>
      </w:r>
      <w:r>
        <w:t xml:space="preserve">ine is called a </w:t>
      </w:r>
      <w:r w:rsidR="008B07D7">
        <w:t xml:space="preserve">  </w:t>
      </w:r>
      <w:r w:rsidR="008B07D7" w:rsidRPr="008B07D7">
        <w:rPr>
          <w:u w:val="single"/>
        </w:rPr>
        <w:t xml:space="preserve">                  </w:t>
      </w:r>
      <w:r w:rsidR="008B07D7">
        <w:t xml:space="preserve">   </w:t>
      </w:r>
      <w:proofErr w:type="gramStart"/>
      <w:r>
        <w:t>function</w:t>
      </w:r>
      <w:r w:rsidR="008B07D7">
        <w:t xml:space="preserve"> .</w:t>
      </w:r>
      <w:proofErr w:type="gramEnd"/>
    </w:p>
    <w:p w14:paraId="7A6B88AA" w14:textId="77777777" w:rsidR="00071894" w:rsidRPr="00071894" w:rsidRDefault="00071894">
      <w:pPr>
        <w:rPr>
          <w:b/>
        </w:rPr>
      </w:pPr>
    </w:p>
    <w:p w14:paraId="0A66DD3E" w14:textId="46C1E947" w:rsidR="00071894" w:rsidRPr="008B07D7" w:rsidRDefault="008B07D7">
      <w:proofErr w:type="gramStart"/>
      <w:r w:rsidRPr="008B07D7">
        <w:t>The</w:t>
      </w:r>
      <w:r w:rsidRPr="008B07D7">
        <w:rPr>
          <w:u w:val="single"/>
        </w:rPr>
        <w:t xml:space="preserve">                        </w:t>
      </w:r>
      <w:r w:rsidRPr="008B07D7">
        <w:t>of</w:t>
      </w:r>
      <w:proofErr w:type="gramEnd"/>
      <w:r w:rsidRPr="008B07D7">
        <w:t xml:space="preserve"> a line is also called the slope and the</w:t>
      </w:r>
      <w:r>
        <w:t xml:space="preserve">   </w:t>
      </w:r>
      <w:r w:rsidRPr="008B07D7">
        <w:rPr>
          <w:u w:val="single"/>
        </w:rPr>
        <w:t xml:space="preserve">                          </w:t>
      </w:r>
      <w:r>
        <w:t xml:space="preserve"> </w:t>
      </w:r>
      <w:r w:rsidRPr="008B07D7">
        <w:t xml:space="preserve"> is where the line touches the y axis.</w:t>
      </w:r>
    </w:p>
    <w:p w14:paraId="27425430" w14:textId="77777777" w:rsidR="00071894" w:rsidRDefault="00071894">
      <w:pPr>
        <w:rPr>
          <w:b/>
          <w:sz w:val="32"/>
          <w:szCs w:val="32"/>
        </w:rPr>
      </w:pPr>
    </w:p>
    <w:p w14:paraId="3BC9585B" w14:textId="77777777" w:rsidR="008B07D7" w:rsidRPr="00C62796" w:rsidRDefault="008B07D7">
      <w:pPr>
        <w:rPr>
          <w:b/>
          <w:sz w:val="32"/>
          <w:szCs w:val="32"/>
        </w:rPr>
      </w:pPr>
    </w:p>
    <w:p w14:paraId="4F3A9372" w14:textId="31578DF4" w:rsidR="00AF3EED" w:rsidRDefault="00F2072C">
      <w:r>
        <w:t>(</w:t>
      </w:r>
      <w:r w:rsidRPr="00A8115E">
        <w:rPr>
          <w:b/>
        </w:rPr>
        <w:t xml:space="preserve">4 </w:t>
      </w:r>
      <w:proofErr w:type="gramStart"/>
      <w:r w:rsidRPr="00A8115E">
        <w:rPr>
          <w:b/>
        </w:rPr>
        <w:t>marks ,</w:t>
      </w:r>
      <w:proofErr w:type="gramEnd"/>
      <w:r w:rsidRPr="00A8115E">
        <w:rPr>
          <w:b/>
        </w:rPr>
        <w:t xml:space="preserve"> 2,</w:t>
      </w:r>
      <w:r w:rsidR="00A8115E" w:rsidRPr="00A8115E">
        <w:rPr>
          <w:b/>
        </w:rPr>
        <w:t xml:space="preserve"> </w:t>
      </w:r>
      <w:r w:rsidRPr="00A8115E">
        <w:rPr>
          <w:b/>
        </w:rPr>
        <w:t>2</w:t>
      </w:r>
      <w:r>
        <w:t>)</w:t>
      </w:r>
    </w:p>
    <w:p w14:paraId="15376BD6" w14:textId="1DF75340" w:rsidR="00AF3EED" w:rsidRDefault="008B07D7">
      <w:r>
        <w:t>2</w:t>
      </w:r>
      <w:r w:rsidR="00AF3EED">
        <w:t xml:space="preserve">. </w:t>
      </w:r>
      <w:r w:rsidR="00F2072C">
        <w:t>Complete the tables below</w:t>
      </w:r>
    </w:p>
    <w:p w14:paraId="0A30A80B" w14:textId="77777777" w:rsidR="00F2072C" w:rsidRDefault="00F2072C"/>
    <w:p w14:paraId="07AB636C" w14:textId="77777777" w:rsidR="00F2072C" w:rsidRDefault="00F2072C">
      <w:r>
        <w:t xml:space="preserve">a.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17"/>
        <w:gridCol w:w="851"/>
        <w:gridCol w:w="850"/>
        <w:gridCol w:w="851"/>
        <w:gridCol w:w="850"/>
        <w:gridCol w:w="884"/>
        <w:gridCol w:w="851"/>
      </w:tblGrid>
      <w:tr w:rsidR="00F2072C" w14:paraId="0EF2891F" w14:textId="77777777" w:rsidTr="00F2072C">
        <w:tc>
          <w:tcPr>
            <w:tcW w:w="817" w:type="dxa"/>
          </w:tcPr>
          <w:p w14:paraId="5511ED44" w14:textId="77777777" w:rsidR="00F2072C" w:rsidRPr="00F2072C" w:rsidRDefault="00F2072C">
            <w:pPr>
              <w:rPr>
                <w:b/>
                <w:sz w:val="28"/>
                <w:szCs w:val="28"/>
              </w:rPr>
            </w:pPr>
            <w:r w:rsidRPr="00F2072C">
              <w:rPr>
                <w:b/>
                <w:sz w:val="28"/>
                <w:szCs w:val="28"/>
              </w:rPr>
              <w:t>x</w:t>
            </w:r>
          </w:p>
        </w:tc>
        <w:tc>
          <w:tcPr>
            <w:tcW w:w="851" w:type="dxa"/>
          </w:tcPr>
          <w:p w14:paraId="2BC82B09" w14:textId="77777777" w:rsidR="00F2072C" w:rsidRPr="00F2072C" w:rsidRDefault="00F2072C" w:rsidP="00F2072C">
            <w:pPr>
              <w:jc w:val="center"/>
              <w:rPr>
                <w:b/>
              </w:rPr>
            </w:pPr>
            <w:r w:rsidRPr="00F2072C">
              <w:rPr>
                <w:b/>
              </w:rPr>
              <w:t>1</w:t>
            </w:r>
          </w:p>
          <w:p w14:paraId="3927D03C" w14:textId="77777777" w:rsidR="00F2072C" w:rsidRPr="00F2072C" w:rsidRDefault="00F2072C" w:rsidP="00F2072C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14:paraId="476C7114" w14:textId="77777777" w:rsidR="00F2072C" w:rsidRPr="00F2072C" w:rsidRDefault="00F2072C" w:rsidP="00F2072C">
            <w:pPr>
              <w:jc w:val="center"/>
              <w:rPr>
                <w:b/>
              </w:rPr>
            </w:pPr>
            <w:r w:rsidRPr="00F2072C">
              <w:rPr>
                <w:b/>
              </w:rPr>
              <w:t>2</w:t>
            </w:r>
          </w:p>
        </w:tc>
        <w:tc>
          <w:tcPr>
            <w:tcW w:w="851" w:type="dxa"/>
          </w:tcPr>
          <w:p w14:paraId="263AD998" w14:textId="77777777" w:rsidR="00F2072C" w:rsidRPr="00F2072C" w:rsidRDefault="00F2072C" w:rsidP="00F2072C">
            <w:pPr>
              <w:jc w:val="center"/>
              <w:rPr>
                <w:b/>
              </w:rPr>
            </w:pPr>
            <w:r w:rsidRPr="00F2072C">
              <w:rPr>
                <w:b/>
              </w:rPr>
              <w:t>3</w:t>
            </w:r>
          </w:p>
        </w:tc>
        <w:tc>
          <w:tcPr>
            <w:tcW w:w="850" w:type="dxa"/>
          </w:tcPr>
          <w:p w14:paraId="3ABA6114" w14:textId="77777777" w:rsidR="00F2072C" w:rsidRPr="00F2072C" w:rsidRDefault="00F2072C" w:rsidP="00F2072C">
            <w:pPr>
              <w:jc w:val="center"/>
              <w:rPr>
                <w:b/>
              </w:rPr>
            </w:pPr>
            <w:r w:rsidRPr="00F2072C">
              <w:rPr>
                <w:b/>
              </w:rPr>
              <w:t>4</w:t>
            </w:r>
          </w:p>
        </w:tc>
        <w:tc>
          <w:tcPr>
            <w:tcW w:w="884" w:type="dxa"/>
          </w:tcPr>
          <w:p w14:paraId="1B2B1356" w14:textId="77777777" w:rsidR="00F2072C" w:rsidRPr="00F2072C" w:rsidRDefault="00F2072C" w:rsidP="00F2072C">
            <w:pPr>
              <w:jc w:val="center"/>
              <w:rPr>
                <w:b/>
              </w:rPr>
            </w:pPr>
            <w:r w:rsidRPr="00F2072C">
              <w:rPr>
                <w:b/>
              </w:rPr>
              <w:t>5</w:t>
            </w:r>
          </w:p>
        </w:tc>
        <w:tc>
          <w:tcPr>
            <w:tcW w:w="851" w:type="dxa"/>
          </w:tcPr>
          <w:p w14:paraId="5E918044" w14:textId="77777777" w:rsidR="00F2072C" w:rsidRPr="00F2072C" w:rsidRDefault="00F2072C" w:rsidP="00F2072C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</w:tr>
      <w:tr w:rsidR="00F2072C" w14:paraId="22B75584" w14:textId="77777777" w:rsidTr="00F2072C">
        <w:tc>
          <w:tcPr>
            <w:tcW w:w="817" w:type="dxa"/>
          </w:tcPr>
          <w:p w14:paraId="09832AA1" w14:textId="77777777" w:rsidR="00F2072C" w:rsidRPr="00F2072C" w:rsidRDefault="00F2072C">
            <w:pPr>
              <w:rPr>
                <w:b/>
                <w:sz w:val="28"/>
                <w:szCs w:val="28"/>
              </w:rPr>
            </w:pPr>
            <w:r w:rsidRPr="00F2072C">
              <w:rPr>
                <w:b/>
                <w:sz w:val="28"/>
                <w:szCs w:val="28"/>
              </w:rPr>
              <w:t>y</w:t>
            </w:r>
          </w:p>
        </w:tc>
        <w:tc>
          <w:tcPr>
            <w:tcW w:w="851" w:type="dxa"/>
          </w:tcPr>
          <w:p w14:paraId="08071717" w14:textId="77777777" w:rsidR="00F2072C" w:rsidRDefault="00F2072C" w:rsidP="00F2072C">
            <w:pPr>
              <w:jc w:val="center"/>
            </w:pPr>
            <w:r>
              <w:t>5</w:t>
            </w:r>
          </w:p>
        </w:tc>
        <w:tc>
          <w:tcPr>
            <w:tcW w:w="850" w:type="dxa"/>
          </w:tcPr>
          <w:p w14:paraId="130D9477" w14:textId="77777777" w:rsidR="00F2072C" w:rsidRDefault="00F2072C" w:rsidP="00F2072C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0B055B2C" w14:textId="77777777" w:rsidR="00F2072C" w:rsidRDefault="00F2072C" w:rsidP="00F2072C">
            <w:pPr>
              <w:jc w:val="center"/>
            </w:pPr>
            <w:r>
              <w:t>11</w:t>
            </w:r>
          </w:p>
        </w:tc>
        <w:tc>
          <w:tcPr>
            <w:tcW w:w="850" w:type="dxa"/>
          </w:tcPr>
          <w:p w14:paraId="67875477" w14:textId="77777777" w:rsidR="00F2072C" w:rsidRDefault="00F2072C" w:rsidP="00F2072C">
            <w:pPr>
              <w:jc w:val="center"/>
            </w:pPr>
          </w:p>
          <w:p w14:paraId="4DC03CE2" w14:textId="77777777" w:rsidR="00F2072C" w:rsidRDefault="00F2072C" w:rsidP="00F2072C">
            <w:pPr>
              <w:jc w:val="center"/>
            </w:pPr>
          </w:p>
        </w:tc>
        <w:tc>
          <w:tcPr>
            <w:tcW w:w="884" w:type="dxa"/>
          </w:tcPr>
          <w:p w14:paraId="62EC9A44" w14:textId="77777777" w:rsidR="00F2072C" w:rsidRDefault="00F2072C"/>
        </w:tc>
        <w:tc>
          <w:tcPr>
            <w:tcW w:w="851" w:type="dxa"/>
          </w:tcPr>
          <w:p w14:paraId="29E71FAF" w14:textId="77777777" w:rsidR="00F2072C" w:rsidRDefault="00F2072C"/>
        </w:tc>
      </w:tr>
    </w:tbl>
    <w:p w14:paraId="6E5873BB" w14:textId="77777777" w:rsidR="00F2072C" w:rsidRDefault="00F2072C"/>
    <w:p w14:paraId="525CB169" w14:textId="77777777" w:rsidR="00F2072C" w:rsidRDefault="00F2072C"/>
    <w:p w14:paraId="490EF950" w14:textId="77777777" w:rsidR="00F2072C" w:rsidRDefault="00F2072C">
      <w:proofErr w:type="gramStart"/>
      <w:r>
        <w:t>b</w:t>
      </w:r>
      <w:proofErr w:type="gramEnd"/>
      <w:r>
        <w:t>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17"/>
        <w:gridCol w:w="851"/>
        <w:gridCol w:w="850"/>
        <w:gridCol w:w="851"/>
        <w:gridCol w:w="850"/>
        <w:gridCol w:w="884"/>
        <w:gridCol w:w="851"/>
      </w:tblGrid>
      <w:tr w:rsidR="00F2072C" w14:paraId="771F3948" w14:textId="77777777" w:rsidTr="00F2072C">
        <w:tc>
          <w:tcPr>
            <w:tcW w:w="817" w:type="dxa"/>
          </w:tcPr>
          <w:p w14:paraId="5E7F48AE" w14:textId="77777777" w:rsidR="00F2072C" w:rsidRPr="00F2072C" w:rsidRDefault="00F2072C" w:rsidP="00F2072C">
            <w:pPr>
              <w:rPr>
                <w:b/>
                <w:sz w:val="28"/>
                <w:szCs w:val="28"/>
              </w:rPr>
            </w:pPr>
            <w:r w:rsidRPr="00F2072C">
              <w:rPr>
                <w:b/>
                <w:sz w:val="28"/>
                <w:szCs w:val="28"/>
              </w:rPr>
              <w:t>x</w:t>
            </w:r>
          </w:p>
        </w:tc>
        <w:tc>
          <w:tcPr>
            <w:tcW w:w="851" w:type="dxa"/>
          </w:tcPr>
          <w:p w14:paraId="54141426" w14:textId="77777777" w:rsidR="00F2072C" w:rsidRPr="00F2072C" w:rsidRDefault="00F2072C" w:rsidP="00F2072C">
            <w:pPr>
              <w:jc w:val="center"/>
              <w:rPr>
                <w:b/>
              </w:rPr>
            </w:pPr>
            <w:r w:rsidRPr="00F2072C">
              <w:rPr>
                <w:b/>
              </w:rPr>
              <w:t>1</w:t>
            </w:r>
          </w:p>
          <w:p w14:paraId="2155E6F3" w14:textId="77777777" w:rsidR="00F2072C" w:rsidRPr="00F2072C" w:rsidRDefault="00F2072C" w:rsidP="00F2072C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14:paraId="7789B664" w14:textId="77777777" w:rsidR="00F2072C" w:rsidRPr="00F2072C" w:rsidRDefault="00F2072C" w:rsidP="00F2072C">
            <w:pPr>
              <w:jc w:val="center"/>
              <w:rPr>
                <w:b/>
              </w:rPr>
            </w:pPr>
            <w:r w:rsidRPr="00F2072C">
              <w:rPr>
                <w:b/>
              </w:rPr>
              <w:t>2</w:t>
            </w:r>
          </w:p>
        </w:tc>
        <w:tc>
          <w:tcPr>
            <w:tcW w:w="851" w:type="dxa"/>
          </w:tcPr>
          <w:p w14:paraId="79270A6B" w14:textId="77777777" w:rsidR="00F2072C" w:rsidRPr="00F2072C" w:rsidRDefault="00F2072C" w:rsidP="00F2072C">
            <w:pPr>
              <w:jc w:val="center"/>
              <w:rPr>
                <w:b/>
              </w:rPr>
            </w:pPr>
            <w:r w:rsidRPr="00F2072C">
              <w:rPr>
                <w:b/>
              </w:rPr>
              <w:t>3</w:t>
            </w:r>
          </w:p>
        </w:tc>
        <w:tc>
          <w:tcPr>
            <w:tcW w:w="850" w:type="dxa"/>
          </w:tcPr>
          <w:p w14:paraId="69C7A0E2" w14:textId="77777777" w:rsidR="00F2072C" w:rsidRPr="00F2072C" w:rsidRDefault="00F2072C" w:rsidP="00F2072C">
            <w:pPr>
              <w:jc w:val="center"/>
              <w:rPr>
                <w:b/>
              </w:rPr>
            </w:pPr>
            <w:r w:rsidRPr="00F2072C">
              <w:rPr>
                <w:b/>
              </w:rPr>
              <w:t>4</w:t>
            </w:r>
          </w:p>
        </w:tc>
        <w:tc>
          <w:tcPr>
            <w:tcW w:w="884" w:type="dxa"/>
          </w:tcPr>
          <w:p w14:paraId="2A73DB3D" w14:textId="77777777" w:rsidR="00F2072C" w:rsidRPr="00F2072C" w:rsidRDefault="00F2072C" w:rsidP="00F2072C">
            <w:pPr>
              <w:jc w:val="center"/>
              <w:rPr>
                <w:b/>
              </w:rPr>
            </w:pPr>
            <w:r w:rsidRPr="00F2072C">
              <w:rPr>
                <w:b/>
              </w:rPr>
              <w:t>5</w:t>
            </w:r>
          </w:p>
        </w:tc>
        <w:tc>
          <w:tcPr>
            <w:tcW w:w="851" w:type="dxa"/>
          </w:tcPr>
          <w:p w14:paraId="39AE8488" w14:textId="77777777" w:rsidR="00F2072C" w:rsidRPr="00F2072C" w:rsidRDefault="00F2072C" w:rsidP="00F2072C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</w:tr>
      <w:tr w:rsidR="00F2072C" w14:paraId="1F67D625" w14:textId="77777777" w:rsidTr="00F2072C">
        <w:tc>
          <w:tcPr>
            <w:tcW w:w="817" w:type="dxa"/>
          </w:tcPr>
          <w:p w14:paraId="03E5843C" w14:textId="77777777" w:rsidR="00F2072C" w:rsidRPr="00F2072C" w:rsidRDefault="00F2072C" w:rsidP="00F2072C">
            <w:pPr>
              <w:rPr>
                <w:b/>
                <w:sz w:val="28"/>
                <w:szCs w:val="28"/>
              </w:rPr>
            </w:pPr>
            <w:r w:rsidRPr="00F2072C">
              <w:rPr>
                <w:b/>
                <w:sz w:val="28"/>
                <w:szCs w:val="28"/>
              </w:rPr>
              <w:t>y</w:t>
            </w:r>
          </w:p>
        </w:tc>
        <w:tc>
          <w:tcPr>
            <w:tcW w:w="851" w:type="dxa"/>
          </w:tcPr>
          <w:p w14:paraId="170E95B1" w14:textId="77777777" w:rsidR="00F2072C" w:rsidRDefault="00F2072C" w:rsidP="00F2072C">
            <w:pPr>
              <w:jc w:val="center"/>
            </w:pPr>
            <w:r>
              <w:t>13</w:t>
            </w:r>
          </w:p>
        </w:tc>
        <w:tc>
          <w:tcPr>
            <w:tcW w:w="850" w:type="dxa"/>
          </w:tcPr>
          <w:p w14:paraId="25915B01" w14:textId="77777777" w:rsidR="00F2072C" w:rsidRDefault="00F2072C" w:rsidP="00F2072C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545CF593" w14:textId="77777777" w:rsidR="00F2072C" w:rsidRDefault="00F2072C" w:rsidP="00F2072C">
            <w:pPr>
              <w:jc w:val="center"/>
            </w:pPr>
            <w:r>
              <w:t>3</w:t>
            </w:r>
          </w:p>
        </w:tc>
        <w:tc>
          <w:tcPr>
            <w:tcW w:w="850" w:type="dxa"/>
          </w:tcPr>
          <w:p w14:paraId="0D45FBCC" w14:textId="77777777" w:rsidR="00F2072C" w:rsidRDefault="00F2072C" w:rsidP="00F2072C">
            <w:pPr>
              <w:jc w:val="center"/>
            </w:pPr>
          </w:p>
          <w:p w14:paraId="50D96A18" w14:textId="77777777" w:rsidR="00F2072C" w:rsidRDefault="00F2072C" w:rsidP="00F2072C">
            <w:pPr>
              <w:jc w:val="center"/>
            </w:pPr>
          </w:p>
        </w:tc>
        <w:tc>
          <w:tcPr>
            <w:tcW w:w="884" w:type="dxa"/>
          </w:tcPr>
          <w:p w14:paraId="3FC80245" w14:textId="77777777" w:rsidR="00F2072C" w:rsidRDefault="00F2072C" w:rsidP="00F2072C"/>
        </w:tc>
        <w:tc>
          <w:tcPr>
            <w:tcW w:w="851" w:type="dxa"/>
          </w:tcPr>
          <w:p w14:paraId="770BEBF4" w14:textId="77777777" w:rsidR="00F2072C" w:rsidRDefault="00F2072C" w:rsidP="00F2072C"/>
        </w:tc>
      </w:tr>
    </w:tbl>
    <w:p w14:paraId="1804F1BC" w14:textId="77777777" w:rsidR="008D132D" w:rsidRDefault="008D132D"/>
    <w:p w14:paraId="10BA8667" w14:textId="77777777" w:rsidR="008D132D" w:rsidRDefault="008D132D"/>
    <w:p w14:paraId="5B343637" w14:textId="77777777" w:rsidR="00F2072C" w:rsidRDefault="00F2072C">
      <w:r>
        <w:t>(</w:t>
      </w:r>
      <w:r w:rsidRPr="00A8115E">
        <w:rPr>
          <w:b/>
        </w:rPr>
        <w:t>4 marks, 2</w:t>
      </w:r>
      <w:proofErr w:type="gramStart"/>
      <w:r w:rsidRPr="00A8115E">
        <w:rPr>
          <w:b/>
        </w:rPr>
        <w:t>,2</w:t>
      </w:r>
      <w:proofErr w:type="gramEnd"/>
      <w:r>
        <w:t>)</w:t>
      </w:r>
    </w:p>
    <w:p w14:paraId="7D10CED8" w14:textId="50FC187A" w:rsidR="00F2072C" w:rsidRDefault="008B07D7">
      <w:proofErr w:type="gramStart"/>
      <w:r>
        <w:t>3</w:t>
      </w:r>
      <w:r w:rsidR="00F2072C">
        <w:t>.Write</w:t>
      </w:r>
      <w:proofErr w:type="gramEnd"/>
      <w:r w:rsidR="00F2072C">
        <w:t xml:space="preserve"> </w:t>
      </w:r>
      <w:r w:rsidR="00F2072C" w:rsidRPr="00F2072C">
        <w:rPr>
          <w:b/>
        </w:rPr>
        <w:t>an equation</w:t>
      </w:r>
      <w:r w:rsidR="00F2072C">
        <w:t xml:space="preserve"> for each of the following;</w:t>
      </w:r>
    </w:p>
    <w:p w14:paraId="08DC1FC5" w14:textId="77777777" w:rsidR="00F2072C" w:rsidRDefault="00F2072C"/>
    <w:p w14:paraId="5EC2CD5F" w14:textId="77777777" w:rsidR="008D132D" w:rsidRDefault="008D132D"/>
    <w:p w14:paraId="7FBB803C" w14:textId="77777777" w:rsidR="00F2072C" w:rsidRDefault="00F2072C" w:rsidP="00F2072C">
      <w:pPr>
        <w:pStyle w:val="ListParagraph"/>
        <w:numPr>
          <w:ilvl w:val="0"/>
          <w:numId w:val="2"/>
        </w:numPr>
      </w:pPr>
      <w:proofErr w:type="gramStart"/>
      <w:r>
        <w:t>nine</w:t>
      </w:r>
      <w:proofErr w:type="gramEnd"/>
      <w:r>
        <w:t xml:space="preserve"> is subtracted from a number and twenty one is the result.</w:t>
      </w:r>
    </w:p>
    <w:p w14:paraId="57337C6D" w14:textId="77777777" w:rsidR="00F2072C" w:rsidRDefault="00F2072C" w:rsidP="00F2072C"/>
    <w:p w14:paraId="6D393A89" w14:textId="77777777" w:rsidR="00F2072C" w:rsidRDefault="00F2072C" w:rsidP="00F2072C"/>
    <w:p w14:paraId="47878AE9" w14:textId="77777777" w:rsidR="00F2072C" w:rsidRDefault="00F2072C" w:rsidP="00F2072C"/>
    <w:p w14:paraId="01575968" w14:textId="77777777" w:rsidR="00647575" w:rsidRDefault="00F2072C" w:rsidP="00F2072C">
      <w:pPr>
        <w:pStyle w:val="ListParagraph"/>
        <w:numPr>
          <w:ilvl w:val="0"/>
          <w:numId w:val="2"/>
        </w:numPr>
      </w:pPr>
      <w:r>
        <w:t>Three times a number, then add eight and one</w:t>
      </w:r>
      <w:r w:rsidR="00647575">
        <w:t xml:space="preserve"> hundred and five is the result</w:t>
      </w:r>
    </w:p>
    <w:p w14:paraId="0ECCCC12" w14:textId="77777777" w:rsidR="00647575" w:rsidRDefault="00647575" w:rsidP="00647575">
      <w:pPr>
        <w:pStyle w:val="ListParagraph"/>
      </w:pPr>
    </w:p>
    <w:p w14:paraId="5C305EE9" w14:textId="77777777" w:rsidR="00647575" w:rsidRDefault="00647575" w:rsidP="00647575">
      <w:pPr>
        <w:pStyle w:val="ListParagraph"/>
      </w:pPr>
    </w:p>
    <w:p w14:paraId="46B5E996" w14:textId="77777777" w:rsidR="00647575" w:rsidRDefault="00647575" w:rsidP="00647575">
      <w:pPr>
        <w:pStyle w:val="ListParagraph"/>
      </w:pPr>
    </w:p>
    <w:p w14:paraId="2F064B8F" w14:textId="77777777" w:rsidR="008B07D7" w:rsidRDefault="008B07D7" w:rsidP="00647575">
      <w:pPr>
        <w:pStyle w:val="ListParagraph"/>
      </w:pPr>
    </w:p>
    <w:p w14:paraId="0D3E4AD0" w14:textId="06ED9F83" w:rsidR="00766F3A" w:rsidRDefault="00766F3A" w:rsidP="008B07D7">
      <w:r>
        <w:t>(</w:t>
      </w:r>
      <w:r w:rsidRPr="008B07D7">
        <w:rPr>
          <w:b/>
        </w:rPr>
        <w:t>5 mark</w:t>
      </w:r>
      <w:r w:rsidR="00A8115E" w:rsidRPr="008B07D7">
        <w:rPr>
          <w:b/>
        </w:rPr>
        <w:t>s</w:t>
      </w:r>
      <w:r w:rsidR="00CA3535" w:rsidRPr="008B07D7">
        <w:rPr>
          <w:b/>
        </w:rPr>
        <w:t>, 1</w:t>
      </w:r>
      <w:proofErr w:type="gramStart"/>
      <w:r w:rsidR="00CA3535" w:rsidRPr="008B07D7">
        <w:rPr>
          <w:b/>
        </w:rPr>
        <w:t>,1,1,1,1</w:t>
      </w:r>
      <w:proofErr w:type="gramEnd"/>
      <w:r w:rsidR="00CA3535">
        <w:t>)</w:t>
      </w:r>
    </w:p>
    <w:p w14:paraId="4BCEEA45" w14:textId="1D7003EC" w:rsidR="00647575" w:rsidRDefault="008B07D7" w:rsidP="008B07D7">
      <w:r>
        <w:t>4</w:t>
      </w:r>
      <w:r w:rsidR="00647575">
        <w:t>. Write down the coordinates for A, B, C</w:t>
      </w:r>
      <w:proofErr w:type="gramStart"/>
      <w:r w:rsidR="00647575">
        <w:t>,D</w:t>
      </w:r>
      <w:proofErr w:type="gramEnd"/>
      <w:r w:rsidR="00647575">
        <w:t xml:space="preserve"> and E.</w:t>
      </w:r>
    </w:p>
    <w:p w14:paraId="302CAC09" w14:textId="4C707DBF" w:rsidR="00766F3A" w:rsidRDefault="00766F3A" w:rsidP="00647575">
      <w:pPr>
        <w:ind w:left="360"/>
      </w:pPr>
      <w:r>
        <w:object w:dxaOrig="8797" w:dyaOrig="7380" w14:anchorId="3419B3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0.25pt;height:243.75pt" o:ole="">
            <v:imagedata r:id="rId8" o:title=""/>
          </v:shape>
          <o:OLEObject Type="Embed" ProgID="FXDraw3.Document" ShapeID="_x0000_i1025" DrawAspect="Content" ObjectID="_1496579397" r:id="rId9"/>
        </w:object>
      </w:r>
    </w:p>
    <w:p w14:paraId="48602BF2" w14:textId="77777777" w:rsidR="008D132D" w:rsidRDefault="008D132D" w:rsidP="00647575">
      <w:pPr>
        <w:ind w:left="360"/>
      </w:pPr>
    </w:p>
    <w:p w14:paraId="627F3CC3" w14:textId="7EB3F53A" w:rsidR="00647575" w:rsidRDefault="00647575" w:rsidP="00766F3A">
      <w:pPr>
        <w:ind w:left="360"/>
      </w:pPr>
      <w:r>
        <w:t>A (      ,     )</w:t>
      </w:r>
      <w:r>
        <w:tab/>
      </w:r>
      <w:r>
        <w:tab/>
        <w:t>B (     ,      )</w:t>
      </w:r>
      <w:r>
        <w:tab/>
      </w:r>
      <w:r>
        <w:tab/>
        <w:t>C (      ,      )</w:t>
      </w:r>
      <w:r>
        <w:tab/>
      </w:r>
      <w:r>
        <w:tab/>
        <w:t>D (      ,      )</w:t>
      </w:r>
    </w:p>
    <w:p w14:paraId="2C82C226" w14:textId="77777777" w:rsidR="008D132D" w:rsidRDefault="008D132D" w:rsidP="00766F3A">
      <w:pPr>
        <w:ind w:left="360"/>
      </w:pPr>
    </w:p>
    <w:p w14:paraId="618945BA" w14:textId="77777777" w:rsidR="00766F3A" w:rsidRDefault="00766F3A" w:rsidP="00647575">
      <w:pPr>
        <w:ind w:left="360"/>
      </w:pPr>
    </w:p>
    <w:p w14:paraId="6A44E562" w14:textId="33A2E6F4" w:rsidR="00766F3A" w:rsidRDefault="00766F3A" w:rsidP="00647575">
      <w:pPr>
        <w:ind w:left="360"/>
      </w:pPr>
      <w:r>
        <w:t>E (      ,      )</w:t>
      </w:r>
    </w:p>
    <w:p w14:paraId="7020C142" w14:textId="77777777" w:rsidR="00766F3A" w:rsidRDefault="00766F3A" w:rsidP="00647575">
      <w:pPr>
        <w:ind w:left="360"/>
      </w:pPr>
    </w:p>
    <w:p w14:paraId="0B8300BA" w14:textId="77777777" w:rsidR="00766F3A" w:rsidRDefault="00766F3A" w:rsidP="00647575">
      <w:pPr>
        <w:ind w:left="360"/>
      </w:pPr>
    </w:p>
    <w:p w14:paraId="2E67DE22" w14:textId="77777777" w:rsidR="008B07D7" w:rsidRDefault="008B07D7" w:rsidP="00647575">
      <w:pPr>
        <w:ind w:left="360"/>
      </w:pPr>
    </w:p>
    <w:p w14:paraId="724D98F0" w14:textId="77777777" w:rsidR="008D132D" w:rsidRDefault="008D132D" w:rsidP="00647575">
      <w:pPr>
        <w:ind w:left="360"/>
      </w:pPr>
    </w:p>
    <w:p w14:paraId="25F130D1" w14:textId="77777777" w:rsidR="008D132D" w:rsidRDefault="008D132D" w:rsidP="00647575">
      <w:pPr>
        <w:ind w:left="360"/>
      </w:pPr>
    </w:p>
    <w:p w14:paraId="30EA7E8B" w14:textId="77777777" w:rsidR="008D132D" w:rsidRDefault="008D132D" w:rsidP="00647575">
      <w:pPr>
        <w:ind w:left="360"/>
      </w:pPr>
    </w:p>
    <w:p w14:paraId="2F057250" w14:textId="77777777" w:rsidR="008D132D" w:rsidRDefault="008D132D" w:rsidP="00647575">
      <w:pPr>
        <w:ind w:left="360"/>
      </w:pPr>
    </w:p>
    <w:p w14:paraId="7EFF3C67" w14:textId="77777777" w:rsidR="008D132D" w:rsidRDefault="008D132D" w:rsidP="00647575">
      <w:pPr>
        <w:ind w:left="360"/>
      </w:pPr>
    </w:p>
    <w:p w14:paraId="20BD375A" w14:textId="77777777" w:rsidR="008D132D" w:rsidRDefault="008D132D" w:rsidP="00647575">
      <w:pPr>
        <w:ind w:left="360"/>
      </w:pPr>
    </w:p>
    <w:p w14:paraId="61C180D0" w14:textId="77777777" w:rsidR="008B07D7" w:rsidRDefault="008B07D7" w:rsidP="00647575">
      <w:pPr>
        <w:ind w:left="360"/>
      </w:pPr>
    </w:p>
    <w:p w14:paraId="577789D2" w14:textId="77777777" w:rsidR="008B07D7" w:rsidRDefault="008B07D7" w:rsidP="00647575">
      <w:pPr>
        <w:ind w:left="360"/>
      </w:pPr>
    </w:p>
    <w:p w14:paraId="1FEF2A76" w14:textId="77777777" w:rsidR="008B07D7" w:rsidRDefault="008B07D7" w:rsidP="00647575">
      <w:pPr>
        <w:ind w:left="360"/>
      </w:pPr>
    </w:p>
    <w:p w14:paraId="7636CA92" w14:textId="77777777" w:rsidR="008B07D7" w:rsidRDefault="008B07D7" w:rsidP="00647575">
      <w:pPr>
        <w:ind w:left="360"/>
      </w:pPr>
    </w:p>
    <w:p w14:paraId="3BBF8A21" w14:textId="1EC07D89" w:rsidR="00766F3A" w:rsidRDefault="00CA3535" w:rsidP="00647575">
      <w:pPr>
        <w:ind w:left="360"/>
      </w:pPr>
      <w:r>
        <w:t>(</w:t>
      </w:r>
      <w:r w:rsidRPr="00A8115E">
        <w:rPr>
          <w:b/>
        </w:rPr>
        <w:t>4 marks, 1</w:t>
      </w:r>
      <w:proofErr w:type="gramStart"/>
      <w:r w:rsidRPr="00A8115E">
        <w:rPr>
          <w:b/>
        </w:rPr>
        <w:t>,1,1,1</w:t>
      </w:r>
      <w:proofErr w:type="gramEnd"/>
      <w:r>
        <w:t>)</w:t>
      </w:r>
    </w:p>
    <w:p w14:paraId="3E22F46C" w14:textId="0F474A73" w:rsidR="00766F3A" w:rsidRDefault="008D132D" w:rsidP="00647575">
      <w:pPr>
        <w:ind w:left="360"/>
      </w:pPr>
      <w:r>
        <w:t>5</w:t>
      </w:r>
      <w:r w:rsidR="00766F3A">
        <w:t>. Plot the following coordinates on the graph below.</w:t>
      </w:r>
    </w:p>
    <w:p w14:paraId="0891A2B9" w14:textId="77777777" w:rsidR="008D132D" w:rsidRDefault="008D132D" w:rsidP="00647575">
      <w:pPr>
        <w:ind w:left="360"/>
      </w:pPr>
    </w:p>
    <w:p w14:paraId="561C50F2" w14:textId="77777777" w:rsidR="008D132D" w:rsidRDefault="008D132D" w:rsidP="00647575">
      <w:pPr>
        <w:ind w:left="360"/>
      </w:pPr>
    </w:p>
    <w:p w14:paraId="374A8373" w14:textId="3E896F62" w:rsidR="00766F3A" w:rsidRDefault="00CA3535" w:rsidP="00647575">
      <w:pPr>
        <w:ind w:left="360"/>
      </w:pPr>
      <w:r>
        <w:t xml:space="preserve">F= </w:t>
      </w:r>
      <w:r w:rsidR="00766F3A">
        <w:t>(-</w:t>
      </w:r>
      <w:proofErr w:type="gramStart"/>
      <w:r w:rsidR="00766F3A">
        <w:t>2 ,</w:t>
      </w:r>
      <w:proofErr w:type="gramEnd"/>
      <w:r w:rsidR="00766F3A">
        <w:t xml:space="preserve"> 4) ,</w:t>
      </w:r>
      <w:r>
        <w:t xml:space="preserve"> G= </w:t>
      </w:r>
      <w:r w:rsidR="00766F3A">
        <w:t xml:space="preserve">(5 , 0) , </w:t>
      </w:r>
      <w:r>
        <w:t xml:space="preserve">H= </w:t>
      </w:r>
      <w:r w:rsidR="00766F3A">
        <w:t>(9 , -8) ,</w:t>
      </w:r>
      <w:r>
        <w:t xml:space="preserve"> I=</w:t>
      </w:r>
      <w:r w:rsidR="00766F3A">
        <w:t xml:space="preserve"> ( 0 , 3)</w:t>
      </w:r>
    </w:p>
    <w:p w14:paraId="3452CD40" w14:textId="16762EEB" w:rsidR="00766F3A" w:rsidRDefault="00766F3A" w:rsidP="00766F3A">
      <w:r>
        <w:object w:dxaOrig="7947" w:dyaOrig="7380" w14:anchorId="6798D21C">
          <v:shape id="_x0000_i1026" type="#_x0000_t75" style="width:282.75pt;height:262.5pt" o:ole="">
            <v:imagedata r:id="rId10" o:title=""/>
          </v:shape>
          <o:OLEObject Type="Embed" ProgID="FXDraw3.Document" ShapeID="_x0000_i1026" DrawAspect="Content" ObjectID="_1496579398" r:id="rId11"/>
        </w:object>
      </w:r>
    </w:p>
    <w:p w14:paraId="464AF994" w14:textId="77777777" w:rsidR="00647575" w:rsidRDefault="00647575" w:rsidP="00F2072C"/>
    <w:p w14:paraId="45557C74" w14:textId="77777777" w:rsidR="00647575" w:rsidRDefault="00647575" w:rsidP="00F2072C"/>
    <w:p w14:paraId="0509FDCC" w14:textId="77777777" w:rsidR="00647575" w:rsidRDefault="00647575" w:rsidP="00F2072C"/>
    <w:p w14:paraId="6B5A224B" w14:textId="77777777" w:rsidR="00647575" w:rsidRDefault="00647575" w:rsidP="00F2072C"/>
    <w:p w14:paraId="402D8311" w14:textId="77777777" w:rsidR="00F07832" w:rsidRDefault="00F07832" w:rsidP="00F2072C">
      <w:r>
        <w:t>(</w:t>
      </w:r>
      <w:r w:rsidRPr="00A8115E">
        <w:rPr>
          <w:b/>
        </w:rPr>
        <w:t>2 marks 1</w:t>
      </w:r>
      <w:proofErr w:type="gramStart"/>
      <w:r w:rsidRPr="00A8115E">
        <w:rPr>
          <w:b/>
        </w:rPr>
        <w:t>,1</w:t>
      </w:r>
      <w:proofErr w:type="gramEnd"/>
      <w:r>
        <w:t>)</w:t>
      </w:r>
    </w:p>
    <w:p w14:paraId="2D0A0868" w14:textId="3C8D01FA" w:rsidR="00F2072C" w:rsidRDefault="008D132D" w:rsidP="00F2072C">
      <w:r>
        <w:t>6</w:t>
      </w:r>
      <w:r w:rsidR="00F2072C">
        <w:t>. Solve the following equations.</w:t>
      </w:r>
    </w:p>
    <w:p w14:paraId="74F14077" w14:textId="77777777" w:rsidR="00F07832" w:rsidRDefault="00F07832" w:rsidP="00F2072C"/>
    <w:p w14:paraId="66430865" w14:textId="77777777" w:rsidR="00F2072C" w:rsidRDefault="00F07832" w:rsidP="00F2072C">
      <w:r>
        <w:t xml:space="preserve">a. </w:t>
      </w:r>
      <w:r w:rsidR="00F2072C">
        <w:t xml:space="preserve"> </w:t>
      </w:r>
      <m:oMath>
        <m:r>
          <w:rPr>
            <w:rFonts w:ascii="Cambria Math" w:hAnsi="Cambria Math"/>
          </w:rPr>
          <m:t>x+3=17</m:t>
        </m:r>
      </m:oMath>
    </w:p>
    <w:p w14:paraId="34A5EB93" w14:textId="77777777" w:rsidR="00F07832" w:rsidRDefault="00F07832" w:rsidP="00F07832"/>
    <w:p w14:paraId="5C4B3AEC" w14:textId="77777777" w:rsidR="00F07832" w:rsidRDefault="00F07832" w:rsidP="00F07832"/>
    <w:p w14:paraId="4D204560" w14:textId="77777777" w:rsidR="00F07832" w:rsidRDefault="00F07832" w:rsidP="00F07832"/>
    <w:p w14:paraId="6A126550" w14:textId="77777777" w:rsidR="00F2072C" w:rsidRPr="00F07832" w:rsidRDefault="00F07832" w:rsidP="00F07832">
      <w:pPr>
        <w:pStyle w:val="ListParagraph"/>
        <w:numPr>
          <w:ilvl w:val="0"/>
          <w:numId w:val="3"/>
        </w:numPr>
        <w:ind w:left="284"/>
      </w:pPr>
      <m:oMath>
        <m:r>
          <w:rPr>
            <w:rFonts w:ascii="Cambria Math" w:hAnsi="Cambria Math"/>
          </w:rPr>
          <m:t>2x=28</m:t>
        </m:r>
      </m:oMath>
    </w:p>
    <w:p w14:paraId="5EC5AE6A" w14:textId="77777777" w:rsidR="00F07832" w:rsidRDefault="00F07832" w:rsidP="00F07832"/>
    <w:p w14:paraId="175A4788" w14:textId="77777777" w:rsidR="008D132D" w:rsidRDefault="008D132D" w:rsidP="00F07832"/>
    <w:p w14:paraId="7D76EA4B" w14:textId="77777777" w:rsidR="008D132D" w:rsidRDefault="008D132D" w:rsidP="00F07832"/>
    <w:p w14:paraId="2F5F007A" w14:textId="77777777" w:rsidR="008D132D" w:rsidRDefault="008D132D" w:rsidP="00F07832"/>
    <w:p w14:paraId="6AA20589" w14:textId="77777777" w:rsidR="008D132D" w:rsidRDefault="008D132D" w:rsidP="00F07832"/>
    <w:p w14:paraId="64BB41F8" w14:textId="77777777" w:rsidR="008D132D" w:rsidRDefault="008D132D" w:rsidP="00F07832"/>
    <w:p w14:paraId="7EDEA1D4" w14:textId="77777777" w:rsidR="008D132D" w:rsidRDefault="008D132D" w:rsidP="00F07832"/>
    <w:p w14:paraId="3DF340F2" w14:textId="77777777" w:rsidR="008D132D" w:rsidRDefault="008D132D" w:rsidP="00F07832"/>
    <w:p w14:paraId="380F5237" w14:textId="77777777" w:rsidR="008D132D" w:rsidRDefault="008D132D" w:rsidP="00F07832"/>
    <w:p w14:paraId="3ED1DAB4" w14:textId="77777777" w:rsidR="008D132D" w:rsidRDefault="008D132D" w:rsidP="00F07832"/>
    <w:p w14:paraId="13BFF340" w14:textId="77777777" w:rsidR="008D132D" w:rsidRDefault="008D132D" w:rsidP="00F07832"/>
    <w:p w14:paraId="560740CC" w14:textId="77777777" w:rsidR="008D132D" w:rsidRDefault="008D132D" w:rsidP="00F07832"/>
    <w:p w14:paraId="65FB680B" w14:textId="018E69E8" w:rsidR="00F07832" w:rsidRDefault="00A8115E" w:rsidP="00F07832">
      <w:r>
        <w:lastRenderedPageBreak/>
        <w:t>(</w:t>
      </w:r>
      <w:r w:rsidRPr="00A8115E">
        <w:rPr>
          <w:b/>
        </w:rPr>
        <w:t>4</w:t>
      </w:r>
      <w:r w:rsidR="00F07832" w:rsidRPr="00A8115E">
        <w:rPr>
          <w:b/>
        </w:rPr>
        <w:t xml:space="preserve"> marks</w:t>
      </w:r>
      <w:r w:rsidRPr="00A8115E">
        <w:rPr>
          <w:b/>
        </w:rPr>
        <w:t xml:space="preserve"> 2, 2</w:t>
      </w:r>
      <w:r w:rsidR="00F07832">
        <w:t>)</w:t>
      </w:r>
    </w:p>
    <w:p w14:paraId="78D36355" w14:textId="025B2AFF" w:rsidR="00F07832" w:rsidRDefault="008D132D" w:rsidP="00F07832">
      <w:r>
        <w:t>7</w:t>
      </w:r>
      <w:r w:rsidR="00F07832">
        <w:t>. Complete the table below</w:t>
      </w:r>
    </w:p>
    <w:p w14:paraId="60969EF3" w14:textId="77777777" w:rsidR="00F07832" w:rsidRDefault="00F07832" w:rsidP="00F07832"/>
    <w:p w14:paraId="0D5CBFD9" w14:textId="4F818946" w:rsidR="00F07832" w:rsidRPr="00F07832" w:rsidRDefault="00A8115E" w:rsidP="00F07832">
      <w:proofErr w:type="gramStart"/>
      <w:r>
        <w:t>a</w:t>
      </w:r>
      <w:proofErr w:type="gramEnd"/>
      <w:r>
        <w:t xml:space="preserve">. </w:t>
      </w:r>
      <w:r>
        <w:tab/>
      </w:r>
      <m:oMath>
        <m:r>
          <w:rPr>
            <w:rFonts w:ascii="Cambria Math" w:hAnsi="Cambria Math"/>
          </w:rPr>
          <m:t>y=4x+2</m:t>
        </m:r>
      </m:oMath>
    </w:p>
    <w:p w14:paraId="3A38AD11" w14:textId="77777777" w:rsidR="00F07832" w:rsidRDefault="00F07832" w:rsidP="00F078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1134"/>
        <w:gridCol w:w="1134"/>
        <w:gridCol w:w="1134"/>
        <w:gridCol w:w="1134"/>
        <w:gridCol w:w="1134"/>
        <w:gridCol w:w="738"/>
      </w:tblGrid>
      <w:tr w:rsidR="00F07832" w14:paraId="05AA1294" w14:textId="77777777" w:rsidTr="00C62796">
        <w:tc>
          <w:tcPr>
            <w:tcW w:w="959" w:type="dxa"/>
          </w:tcPr>
          <w:p w14:paraId="2B5438B9" w14:textId="77777777" w:rsidR="00F07832" w:rsidRPr="00F07832" w:rsidRDefault="00F07832" w:rsidP="00F07832">
            <w:pPr>
              <w:rPr>
                <w:b/>
                <w:sz w:val="28"/>
                <w:szCs w:val="28"/>
              </w:rPr>
            </w:pPr>
            <w:r w:rsidRPr="00F07832">
              <w:rPr>
                <w:b/>
                <w:sz w:val="28"/>
                <w:szCs w:val="28"/>
              </w:rPr>
              <w:t>x</w:t>
            </w:r>
          </w:p>
        </w:tc>
        <w:tc>
          <w:tcPr>
            <w:tcW w:w="1134" w:type="dxa"/>
          </w:tcPr>
          <w:p w14:paraId="5910D8FD" w14:textId="77777777" w:rsidR="00F07832" w:rsidRDefault="00F07832" w:rsidP="00F0783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</w:t>
            </w:r>
          </w:p>
          <w:p w14:paraId="76613C32" w14:textId="77777777" w:rsidR="00F07832" w:rsidRPr="00F07832" w:rsidRDefault="00F07832" w:rsidP="00F0783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0B4F45A6" w14:textId="77777777" w:rsidR="00F07832" w:rsidRPr="00F07832" w:rsidRDefault="00F07832" w:rsidP="00F0783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7B2FB1F7" w14:textId="77777777" w:rsidR="00F07832" w:rsidRPr="00F07832" w:rsidRDefault="00F07832" w:rsidP="00F0783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6FCB4790" w14:textId="77777777" w:rsidR="00F07832" w:rsidRPr="00F07832" w:rsidRDefault="00F07832" w:rsidP="00F0783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134" w:type="dxa"/>
            <w:tcBorders>
              <w:right w:val="triple" w:sz="4" w:space="0" w:color="auto"/>
            </w:tcBorders>
          </w:tcPr>
          <w:p w14:paraId="648562CF" w14:textId="77777777" w:rsidR="00F07832" w:rsidRPr="00F07832" w:rsidRDefault="00F07832" w:rsidP="00F0783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738" w:type="dxa"/>
            <w:tcBorders>
              <w:left w:val="triple" w:sz="4" w:space="0" w:color="auto"/>
              <w:right w:val="triple" w:sz="4" w:space="0" w:color="auto"/>
            </w:tcBorders>
          </w:tcPr>
          <w:p w14:paraId="6C2C9702" w14:textId="77777777" w:rsidR="00F07832" w:rsidRPr="00F07832" w:rsidRDefault="00F07832" w:rsidP="00F0783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</w:tr>
      <w:tr w:rsidR="00F07832" w14:paraId="66AD2BDC" w14:textId="77777777" w:rsidTr="00C62796">
        <w:tc>
          <w:tcPr>
            <w:tcW w:w="959" w:type="dxa"/>
          </w:tcPr>
          <w:p w14:paraId="68976C23" w14:textId="77777777" w:rsidR="00F07832" w:rsidRPr="00F07832" w:rsidRDefault="00F07832" w:rsidP="00F07832">
            <w:pPr>
              <w:rPr>
                <w:b/>
                <w:sz w:val="28"/>
                <w:szCs w:val="28"/>
              </w:rPr>
            </w:pPr>
            <w:r w:rsidRPr="00F07832">
              <w:rPr>
                <w:b/>
                <w:sz w:val="28"/>
                <w:szCs w:val="28"/>
              </w:rPr>
              <w:t>y</w:t>
            </w:r>
          </w:p>
        </w:tc>
        <w:tc>
          <w:tcPr>
            <w:tcW w:w="1134" w:type="dxa"/>
          </w:tcPr>
          <w:p w14:paraId="141C79A5" w14:textId="77777777" w:rsidR="00F07832" w:rsidRDefault="00F07832" w:rsidP="00F07832"/>
          <w:p w14:paraId="23737D3E" w14:textId="77777777" w:rsidR="00F07832" w:rsidRDefault="00F07832" w:rsidP="00F07832"/>
        </w:tc>
        <w:tc>
          <w:tcPr>
            <w:tcW w:w="1134" w:type="dxa"/>
          </w:tcPr>
          <w:p w14:paraId="2098863F" w14:textId="77777777" w:rsidR="00F07832" w:rsidRDefault="00F07832" w:rsidP="00F07832"/>
        </w:tc>
        <w:tc>
          <w:tcPr>
            <w:tcW w:w="1134" w:type="dxa"/>
          </w:tcPr>
          <w:p w14:paraId="1662E6BF" w14:textId="77777777" w:rsidR="00F07832" w:rsidRDefault="00F07832" w:rsidP="00F07832"/>
        </w:tc>
        <w:tc>
          <w:tcPr>
            <w:tcW w:w="1134" w:type="dxa"/>
          </w:tcPr>
          <w:p w14:paraId="6B3AE847" w14:textId="77777777" w:rsidR="00F07832" w:rsidRDefault="00F07832" w:rsidP="00F07832"/>
        </w:tc>
        <w:tc>
          <w:tcPr>
            <w:tcW w:w="1134" w:type="dxa"/>
            <w:tcBorders>
              <w:right w:val="triple" w:sz="4" w:space="0" w:color="auto"/>
            </w:tcBorders>
          </w:tcPr>
          <w:p w14:paraId="4DEDE327" w14:textId="77777777" w:rsidR="00F07832" w:rsidRDefault="00F07832" w:rsidP="00F07832"/>
        </w:tc>
        <w:tc>
          <w:tcPr>
            <w:tcW w:w="738" w:type="dxa"/>
            <w:tcBorders>
              <w:left w:val="triple" w:sz="4" w:space="0" w:color="auto"/>
              <w:right w:val="triple" w:sz="4" w:space="0" w:color="auto"/>
            </w:tcBorders>
          </w:tcPr>
          <w:p w14:paraId="3A3036A5" w14:textId="77777777" w:rsidR="00F07832" w:rsidRDefault="00F07832" w:rsidP="00F07832"/>
        </w:tc>
      </w:tr>
    </w:tbl>
    <w:p w14:paraId="1C78818C" w14:textId="77777777" w:rsidR="00F07832" w:rsidRDefault="00F07832" w:rsidP="00F07832"/>
    <w:p w14:paraId="75832D3B" w14:textId="77777777" w:rsidR="00F24F96" w:rsidRDefault="00F24F96" w:rsidP="00F07832"/>
    <w:p w14:paraId="09BEB47E" w14:textId="28EDC493" w:rsidR="00F07832" w:rsidRDefault="00F07832" w:rsidP="00F07832"/>
    <w:p w14:paraId="0F481668" w14:textId="377C31C6" w:rsidR="00F24F96" w:rsidRPr="00F24F96" w:rsidRDefault="00A8115E" w:rsidP="00F07832">
      <w:proofErr w:type="gramStart"/>
      <w:r>
        <w:t>b</w:t>
      </w:r>
      <w:proofErr w:type="gramEnd"/>
      <w:r>
        <w:t xml:space="preserve">. </w:t>
      </w:r>
      <w:r>
        <w:tab/>
      </w:r>
      <m:oMath>
        <m:r>
          <w:rPr>
            <w:rFonts w:ascii="Cambria Math" w:hAnsi="Cambria Math"/>
          </w:rPr>
          <m:t>y= -2 x-5</m:t>
        </m:r>
      </m:oMath>
    </w:p>
    <w:p w14:paraId="5B903F03" w14:textId="77777777" w:rsidR="00F24F96" w:rsidRDefault="00F24F96" w:rsidP="00F078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1134"/>
        <w:gridCol w:w="1134"/>
        <w:gridCol w:w="1134"/>
        <w:gridCol w:w="1134"/>
        <w:gridCol w:w="1134"/>
        <w:gridCol w:w="738"/>
      </w:tblGrid>
      <w:tr w:rsidR="00F24F96" w14:paraId="3E833C18" w14:textId="77777777" w:rsidTr="00A8115E">
        <w:tc>
          <w:tcPr>
            <w:tcW w:w="959" w:type="dxa"/>
          </w:tcPr>
          <w:p w14:paraId="1961C151" w14:textId="77777777" w:rsidR="00F24F96" w:rsidRPr="00F07832" w:rsidRDefault="00F24F96" w:rsidP="00A8115E">
            <w:pPr>
              <w:rPr>
                <w:b/>
                <w:sz w:val="28"/>
                <w:szCs w:val="28"/>
              </w:rPr>
            </w:pPr>
            <w:r w:rsidRPr="00F07832">
              <w:rPr>
                <w:b/>
                <w:sz w:val="28"/>
                <w:szCs w:val="28"/>
              </w:rPr>
              <w:t>x</w:t>
            </w:r>
          </w:p>
        </w:tc>
        <w:tc>
          <w:tcPr>
            <w:tcW w:w="1134" w:type="dxa"/>
          </w:tcPr>
          <w:p w14:paraId="5641F40D" w14:textId="77777777" w:rsidR="00F24F96" w:rsidRDefault="00F24F96" w:rsidP="00A8115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</w:t>
            </w:r>
          </w:p>
          <w:p w14:paraId="3B3C7655" w14:textId="77777777" w:rsidR="00F24F96" w:rsidRPr="00F07832" w:rsidRDefault="00F24F96" w:rsidP="00A8115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19946C07" w14:textId="77777777" w:rsidR="00F24F96" w:rsidRPr="00F07832" w:rsidRDefault="00F24F96" w:rsidP="00A8115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6E011784" w14:textId="77777777" w:rsidR="00F24F96" w:rsidRPr="00F07832" w:rsidRDefault="00F24F96" w:rsidP="00A8115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3AF00E07" w14:textId="77777777" w:rsidR="00F24F96" w:rsidRPr="00F07832" w:rsidRDefault="00F24F96" w:rsidP="00A8115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134" w:type="dxa"/>
            <w:tcBorders>
              <w:right w:val="triple" w:sz="4" w:space="0" w:color="auto"/>
            </w:tcBorders>
          </w:tcPr>
          <w:p w14:paraId="2656EBC0" w14:textId="77777777" w:rsidR="00F24F96" w:rsidRPr="00F07832" w:rsidRDefault="00F24F96" w:rsidP="00A8115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738" w:type="dxa"/>
            <w:tcBorders>
              <w:left w:val="triple" w:sz="4" w:space="0" w:color="auto"/>
              <w:right w:val="triple" w:sz="4" w:space="0" w:color="auto"/>
            </w:tcBorders>
          </w:tcPr>
          <w:p w14:paraId="6F9EE9FB" w14:textId="77777777" w:rsidR="00F24F96" w:rsidRPr="00F07832" w:rsidRDefault="00F24F96" w:rsidP="00A8115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</w:tr>
      <w:tr w:rsidR="00F24F96" w14:paraId="275F54E1" w14:textId="77777777" w:rsidTr="00A8115E">
        <w:tc>
          <w:tcPr>
            <w:tcW w:w="959" w:type="dxa"/>
          </w:tcPr>
          <w:p w14:paraId="4BA52C93" w14:textId="77777777" w:rsidR="00F24F96" w:rsidRPr="00F07832" w:rsidRDefault="00F24F96" w:rsidP="00A8115E">
            <w:pPr>
              <w:rPr>
                <w:b/>
                <w:sz w:val="28"/>
                <w:szCs w:val="28"/>
              </w:rPr>
            </w:pPr>
            <w:r w:rsidRPr="00F07832">
              <w:rPr>
                <w:b/>
                <w:sz w:val="28"/>
                <w:szCs w:val="28"/>
              </w:rPr>
              <w:t>y</w:t>
            </w:r>
          </w:p>
        </w:tc>
        <w:tc>
          <w:tcPr>
            <w:tcW w:w="1134" w:type="dxa"/>
          </w:tcPr>
          <w:p w14:paraId="1AABE4A9" w14:textId="77777777" w:rsidR="00F24F96" w:rsidRDefault="00F24F96" w:rsidP="00A8115E"/>
          <w:p w14:paraId="4F6FF864" w14:textId="77777777" w:rsidR="00F24F96" w:rsidRDefault="00F24F96" w:rsidP="00A8115E"/>
        </w:tc>
        <w:tc>
          <w:tcPr>
            <w:tcW w:w="1134" w:type="dxa"/>
          </w:tcPr>
          <w:p w14:paraId="1598FBBB" w14:textId="77777777" w:rsidR="00F24F96" w:rsidRDefault="00F24F96" w:rsidP="00A8115E"/>
        </w:tc>
        <w:tc>
          <w:tcPr>
            <w:tcW w:w="1134" w:type="dxa"/>
          </w:tcPr>
          <w:p w14:paraId="28FE01E3" w14:textId="77777777" w:rsidR="00F24F96" w:rsidRDefault="00F24F96" w:rsidP="00A8115E"/>
        </w:tc>
        <w:tc>
          <w:tcPr>
            <w:tcW w:w="1134" w:type="dxa"/>
          </w:tcPr>
          <w:p w14:paraId="339B29D9" w14:textId="77777777" w:rsidR="00F24F96" w:rsidRDefault="00F24F96" w:rsidP="00A8115E"/>
        </w:tc>
        <w:tc>
          <w:tcPr>
            <w:tcW w:w="1134" w:type="dxa"/>
            <w:tcBorders>
              <w:right w:val="triple" w:sz="4" w:space="0" w:color="auto"/>
            </w:tcBorders>
          </w:tcPr>
          <w:p w14:paraId="62A12F24" w14:textId="77777777" w:rsidR="00F24F96" w:rsidRDefault="00F24F96" w:rsidP="00A8115E"/>
        </w:tc>
        <w:tc>
          <w:tcPr>
            <w:tcW w:w="738" w:type="dxa"/>
            <w:tcBorders>
              <w:left w:val="triple" w:sz="4" w:space="0" w:color="auto"/>
              <w:right w:val="triple" w:sz="4" w:space="0" w:color="auto"/>
            </w:tcBorders>
          </w:tcPr>
          <w:p w14:paraId="5C9A5297" w14:textId="77777777" w:rsidR="00F24F96" w:rsidRDefault="00F24F96" w:rsidP="00A8115E"/>
        </w:tc>
      </w:tr>
    </w:tbl>
    <w:p w14:paraId="62A3458D" w14:textId="0656E9B0" w:rsidR="00C62796" w:rsidRDefault="00C62796" w:rsidP="008D132D">
      <w:pPr>
        <w:spacing w:after="200" w:line="276" w:lineRule="auto"/>
      </w:pPr>
    </w:p>
    <w:p w14:paraId="4F4FC4BD" w14:textId="77777777" w:rsidR="008D132D" w:rsidRDefault="008D132D" w:rsidP="008D132D">
      <w:pPr>
        <w:spacing w:after="200" w:line="276" w:lineRule="auto"/>
      </w:pPr>
    </w:p>
    <w:p w14:paraId="423B66E8" w14:textId="77777777" w:rsidR="008D132D" w:rsidRDefault="008D132D" w:rsidP="008D132D">
      <w:pPr>
        <w:spacing w:after="200" w:line="276" w:lineRule="auto"/>
      </w:pPr>
    </w:p>
    <w:p w14:paraId="7BE7A526" w14:textId="77777777" w:rsidR="008D132D" w:rsidRDefault="008D132D" w:rsidP="008D132D">
      <w:pPr>
        <w:spacing w:after="200" w:line="276" w:lineRule="auto"/>
      </w:pPr>
    </w:p>
    <w:p w14:paraId="00B79EF7" w14:textId="77777777" w:rsidR="008D132D" w:rsidRDefault="008D132D" w:rsidP="008D132D">
      <w:pPr>
        <w:spacing w:after="200" w:line="276" w:lineRule="auto"/>
      </w:pPr>
    </w:p>
    <w:p w14:paraId="1F5A1C76" w14:textId="77777777" w:rsidR="008D132D" w:rsidRDefault="008D132D" w:rsidP="008D132D">
      <w:pPr>
        <w:spacing w:after="200" w:line="276" w:lineRule="auto"/>
      </w:pPr>
    </w:p>
    <w:p w14:paraId="5F028D38" w14:textId="77777777" w:rsidR="008D132D" w:rsidRDefault="008D132D" w:rsidP="008D132D">
      <w:pPr>
        <w:spacing w:after="200" w:line="276" w:lineRule="auto"/>
      </w:pPr>
    </w:p>
    <w:p w14:paraId="7FF08514" w14:textId="77777777" w:rsidR="008D132D" w:rsidRDefault="008D132D" w:rsidP="008D132D">
      <w:pPr>
        <w:spacing w:after="200" w:line="276" w:lineRule="auto"/>
      </w:pPr>
    </w:p>
    <w:p w14:paraId="492E4FCB" w14:textId="77777777" w:rsidR="008D132D" w:rsidRDefault="008D132D" w:rsidP="008D132D">
      <w:pPr>
        <w:spacing w:after="200" w:line="276" w:lineRule="auto"/>
      </w:pPr>
    </w:p>
    <w:p w14:paraId="10B7FE6F" w14:textId="77777777" w:rsidR="008D132D" w:rsidRDefault="008D132D" w:rsidP="008D132D">
      <w:pPr>
        <w:spacing w:after="200" w:line="276" w:lineRule="auto"/>
      </w:pPr>
    </w:p>
    <w:p w14:paraId="7DA89A13" w14:textId="77777777" w:rsidR="008D132D" w:rsidRDefault="008D132D" w:rsidP="008D132D">
      <w:pPr>
        <w:spacing w:after="200" w:line="276" w:lineRule="auto"/>
      </w:pPr>
    </w:p>
    <w:p w14:paraId="482BBC1E" w14:textId="77777777" w:rsidR="008D132D" w:rsidRDefault="008D132D" w:rsidP="008D132D">
      <w:pPr>
        <w:spacing w:after="200" w:line="276" w:lineRule="auto"/>
      </w:pPr>
    </w:p>
    <w:p w14:paraId="50DCB66B" w14:textId="77777777" w:rsidR="008D132D" w:rsidRDefault="008D132D" w:rsidP="008D132D">
      <w:pPr>
        <w:spacing w:after="200" w:line="276" w:lineRule="auto"/>
      </w:pPr>
    </w:p>
    <w:p w14:paraId="3E4F19D0" w14:textId="77777777" w:rsidR="008D132D" w:rsidRDefault="008D132D" w:rsidP="008D132D">
      <w:pPr>
        <w:spacing w:after="200" w:line="276" w:lineRule="auto"/>
      </w:pPr>
    </w:p>
    <w:p w14:paraId="7B9E0C76" w14:textId="77777777" w:rsidR="008D132D" w:rsidRDefault="008D132D" w:rsidP="008D132D">
      <w:pPr>
        <w:spacing w:after="200" w:line="276" w:lineRule="auto"/>
      </w:pPr>
    </w:p>
    <w:p w14:paraId="45E39925" w14:textId="77777777" w:rsidR="008D132D" w:rsidRDefault="008D132D" w:rsidP="008D132D">
      <w:pPr>
        <w:spacing w:after="200" w:line="276" w:lineRule="auto"/>
      </w:pPr>
    </w:p>
    <w:p w14:paraId="4776F170" w14:textId="77777777" w:rsidR="008D132D" w:rsidRDefault="008D132D" w:rsidP="008D132D">
      <w:pPr>
        <w:spacing w:after="200" w:line="276" w:lineRule="auto"/>
      </w:pPr>
    </w:p>
    <w:p w14:paraId="79510B24" w14:textId="77777777" w:rsidR="008D132D" w:rsidRPr="008D132D" w:rsidRDefault="008D132D" w:rsidP="008D132D">
      <w:pPr>
        <w:spacing w:after="200"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1134"/>
        <w:gridCol w:w="1134"/>
        <w:gridCol w:w="1134"/>
        <w:gridCol w:w="1134"/>
        <w:gridCol w:w="1134"/>
        <w:gridCol w:w="1134"/>
      </w:tblGrid>
      <w:tr w:rsidR="00F07832" w:rsidRPr="00F07832" w14:paraId="79DCEB6D" w14:textId="77777777" w:rsidTr="00F07832">
        <w:tc>
          <w:tcPr>
            <w:tcW w:w="959" w:type="dxa"/>
          </w:tcPr>
          <w:p w14:paraId="2CB018A7" w14:textId="77777777" w:rsidR="00F07832" w:rsidRPr="00F07832" w:rsidRDefault="00F07832" w:rsidP="00F07832">
            <w:pPr>
              <w:rPr>
                <w:b/>
                <w:sz w:val="28"/>
                <w:szCs w:val="28"/>
              </w:rPr>
            </w:pPr>
            <w:r w:rsidRPr="00F07832">
              <w:rPr>
                <w:b/>
                <w:sz w:val="28"/>
                <w:szCs w:val="28"/>
              </w:rPr>
              <w:t>x</w:t>
            </w:r>
          </w:p>
        </w:tc>
        <w:tc>
          <w:tcPr>
            <w:tcW w:w="1134" w:type="dxa"/>
          </w:tcPr>
          <w:p w14:paraId="7AAE7DC1" w14:textId="77777777" w:rsidR="00F07832" w:rsidRDefault="00F07832" w:rsidP="00F07832">
            <w:pPr>
              <w:jc w:val="center"/>
              <w:rPr>
                <w:b/>
                <w:sz w:val="28"/>
                <w:szCs w:val="28"/>
              </w:rPr>
            </w:pPr>
            <w:r w:rsidRPr="00F07832">
              <w:rPr>
                <w:b/>
                <w:sz w:val="28"/>
                <w:szCs w:val="28"/>
              </w:rPr>
              <w:t>1</w:t>
            </w:r>
          </w:p>
          <w:p w14:paraId="131B5312" w14:textId="77777777" w:rsidR="00F07832" w:rsidRPr="00F07832" w:rsidRDefault="00F07832" w:rsidP="00F0783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1A4E9A0E" w14:textId="77777777" w:rsidR="00F07832" w:rsidRPr="00F07832" w:rsidRDefault="00F07832" w:rsidP="00F07832">
            <w:pPr>
              <w:jc w:val="center"/>
              <w:rPr>
                <w:b/>
                <w:sz w:val="28"/>
                <w:szCs w:val="28"/>
              </w:rPr>
            </w:pPr>
            <w:r w:rsidRPr="00F07832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5478CD9F" w14:textId="77777777" w:rsidR="00F07832" w:rsidRPr="00F07832" w:rsidRDefault="00F07832" w:rsidP="00F07832">
            <w:pPr>
              <w:jc w:val="center"/>
              <w:rPr>
                <w:b/>
                <w:sz w:val="28"/>
                <w:szCs w:val="28"/>
              </w:rPr>
            </w:pPr>
            <w:r w:rsidRPr="00F07832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14:paraId="397531FE" w14:textId="77777777" w:rsidR="00F07832" w:rsidRPr="00F07832" w:rsidRDefault="00F07832" w:rsidP="00F07832">
            <w:pPr>
              <w:jc w:val="center"/>
              <w:rPr>
                <w:b/>
                <w:sz w:val="28"/>
                <w:szCs w:val="28"/>
              </w:rPr>
            </w:pPr>
            <w:r w:rsidRPr="00F07832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134" w:type="dxa"/>
          </w:tcPr>
          <w:p w14:paraId="600B9FF5" w14:textId="77777777" w:rsidR="00F07832" w:rsidRPr="00F07832" w:rsidRDefault="00F07832" w:rsidP="00F07832">
            <w:pPr>
              <w:jc w:val="center"/>
              <w:rPr>
                <w:b/>
                <w:sz w:val="28"/>
                <w:szCs w:val="28"/>
              </w:rPr>
            </w:pPr>
            <w:r w:rsidRPr="00F07832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134" w:type="dxa"/>
          </w:tcPr>
          <w:p w14:paraId="39046D2B" w14:textId="77777777" w:rsidR="00F07832" w:rsidRPr="00F07832" w:rsidRDefault="00F07832" w:rsidP="00F07832">
            <w:pPr>
              <w:jc w:val="center"/>
              <w:rPr>
                <w:b/>
                <w:sz w:val="28"/>
                <w:szCs w:val="28"/>
              </w:rPr>
            </w:pPr>
            <w:r w:rsidRPr="00F07832">
              <w:rPr>
                <w:b/>
                <w:sz w:val="28"/>
                <w:szCs w:val="28"/>
              </w:rPr>
              <w:t>6</w:t>
            </w:r>
          </w:p>
        </w:tc>
      </w:tr>
      <w:tr w:rsidR="00F07832" w14:paraId="06616854" w14:textId="77777777" w:rsidTr="00F07832">
        <w:tc>
          <w:tcPr>
            <w:tcW w:w="959" w:type="dxa"/>
          </w:tcPr>
          <w:p w14:paraId="2B40A883" w14:textId="77777777" w:rsidR="00F07832" w:rsidRPr="00F07832" w:rsidRDefault="00F07832" w:rsidP="00F07832">
            <w:pPr>
              <w:rPr>
                <w:b/>
                <w:sz w:val="28"/>
                <w:szCs w:val="28"/>
              </w:rPr>
            </w:pPr>
            <w:r w:rsidRPr="00F07832">
              <w:rPr>
                <w:b/>
                <w:sz w:val="28"/>
                <w:szCs w:val="28"/>
              </w:rPr>
              <w:t>y</w:t>
            </w:r>
          </w:p>
        </w:tc>
        <w:tc>
          <w:tcPr>
            <w:tcW w:w="1134" w:type="dxa"/>
          </w:tcPr>
          <w:p w14:paraId="6A8D836D" w14:textId="64BFE1CD" w:rsidR="00F07832" w:rsidRPr="00F07832" w:rsidRDefault="007253D0" w:rsidP="00F078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  <w:p w14:paraId="51F7E4A2" w14:textId="77777777" w:rsidR="00F07832" w:rsidRPr="00F07832" w:rsidRDefault="00F07832" w:rsidP="00F0783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2E0AF43E" w14:textId="18069794" w:rsidR="00F07832" w:rsidRPr="00F07832" w:rsidRDefault="007253D0" w:rsidP="00F078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34" w:type="dxa"/>
          </w:tcPr>
          <w:p w14:paraId="7548BCBF" w14:textId="07A16A45" w:rsidR="00F07832" w:rsidRPr="00F07832" w:rsidRDefault="007253D0" w:rsidP="00F078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134" w:type="dxa"/>
          </w:tcPr>
          <w:p w14:paraId="027DDD82" w14:textId="1B4B5592" w:rsidR="00F07832" w:rsidRPr="00F07832" w:rsidRDefault="007253D0" w:rsidP="00F078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134" w:type="dxa"/>
          </w:tcPr>
          <w:p w14:paraId="31A769EB" w14:textId="102493E7" w:rsidR="00F07832" w:rsidRPr="00F07832" w:rsidRDefault="007253D0" w:rsidP="00F078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1134" w:type="dxa"/>
          </w:tcPr>
          <w:p w14:paraId="7E971DDB" w14:textId="5DE0F1B8" w:rsidR="00F07832" w:rsidRPr="00F07832" w:rsidRDefault="007253D0" w:rsidP="00F078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</w:tbl>
    <w:p w14:paraId="4E259F85" w14:textId="77777777" w:rsidR="00A8115E" w:rsidRDefault="00A8115E" w:rsidP="00A8115E"/>
    <w:p w14:paraId="54FEFF19" w14:textId="77777777" w:rsidR="00A8115E" w:rsidRDefault="00A8115E" w:rsidP="00A8115E">
      <w:r>
        <w:t>(</w:t>
      </w:r>
      <w:r w:rsidRPr="00A8115E">
        <w:rPr>
          <w:b/>
        </w:rPr>
        <w:t>3 marks 2, 1</w:t>
      </w:r>
      <w:r>
        <w:t>)</w:t>
      </w:r>
    </w:p>
    <w:p w14:paraId="0422BB2D" w14:textId="684C29DD" w:rsidR="008D132D" w:rsidRDefault="008D132D" w:rsidP="00A8115E">
      <w:r>
        <w:t>8.</w:t>
      </w:r>
    </w:p>
    <w:p w14:paraId="368CA531" w14:textId="3ADDC144" w:rsidR="00C62796" w:rsidRDefault="00A8115E" w:rsidP="00A8115E">
      <w:r>
        <w:t xml:space="preserve"> a. </w:t>
      </w:r>
      <w:r>
        <w:tab/>
      </w:r>
      <w:r w:rsidR="00C62796">
        <w:t>From the table above write a rule in the form of y=……….</w:t>
      </w:r>
    </w:p>
    <w:p w14:paraId="4CAA0E1C" w14:textId="77777777" w:rsidR="00C62796" w:rsidRDefault="00C62796" w:rsidP="00C62796"/>
    <w:p w14:paraId="32EC22B0" w14:textId="77777777" w:rsidR="00C62796" w:rsidRDefault="00C62796" w:rsidP="00C62796"/>
    <w:p w14:paraId="27FB7D99" w14:textId="77777777" w:rsidR="00C62796" w:rsidRDefault="00C62796" w:rsidP="00C62796"/>
    <w:p w14:paraId="19840F7C" w14:textId="77777777" w:rsidR="00C62796" w:rsidRDefault="00C62796" w:rsidP="00C62796"/>
    <w:p w14:paraId="5582660F" w14:textId="77777777" w:rsidR="00A8115E" w:rsidRDefault="00A8115E" w:rsidP="00C62796"/>
    <w:p w14:paraId="7A52DA8A" w14:textId="77777777" w:rsidR="00C62796" w:rsidRDefault="00C62796" w:rsidP="00C62796"/>
    <w:p w14:paraId="1670F848" w14:textId="75BD597C" w:rsidR="00C62796" w:rsidRDefault="00C62796" w:rsidP="00F07832">
      <w:r>
        <w:t>b. Graph the table above.</w:t>
      </w:r>
    </w:p>
    <w:p w14:paraId="06F18FA4" w14:textId="192A7F44" w:rsidR="00C62796" w:rsidRDefault="00811312" w:rsidP="00F07832">
      <w:r>
        <w:object w:dxaOrig="8514" w:dyaOrig="6813" w14:anchorId="180F78B5">
          <v:shape id="_x0000_i1027" type="#_x0000_t75" style="width:408pt;height:327pt" o:ole="">
            <v:imagedata r:id="rId12" o:title=""/>
          </v:shape>
          <o:OLEObject Type="Embed" ProgID="FXDraw3.Document" ShapeID="_x0000_i1027" DrawAspect="Content" ObjectID="_1496579399" r:id="rId13"/>
        </w:object>
      </w:r>
    </w:p>
    <w:p w14:paraId="7C2043DE" w14:textId="77777777" w:rsidR="00C62796" w:rsidRDefault="00C62796" w:rsidP="00F07832"/>
    <w:p w14:paraId="7CD88BD0" w14:textId="77777777" w:rsidR="00C62796" w:rsidRDefault="00C62796" w:rsidP="00F07832"/>
    <w:p w14:paraId="2BE2AD3D" w14:textId="13159EDA" w:rsidR="007253D0" w:rsidRDefault="007253D0" w:rsidP="00F07832"/>
    <w:p w14:paraId="3F7BDE4C" w14:textId="77777777" w:rsidR="007253D0" w:rsidRDefault="007253D0" w:rsidP="00F07832"/>
    <w:p w14:paraId="0E0BDFEE" w14:textId="77777777" w:rsidR="007253D0" w:rsidRDefault="007253D0" w:rsidP="00F07832"/>
    <w:p w14:paraId="789A6A86" w14:textId="77777777" w:rsidR="007253D0" w:rsidRDefault="007253D0" w:rsidP="00F07832"/>
    <w:p w14:paraId="0E61048F" w14:textId="77777777" w:rsidR="00811312" w:rsidRDefault="00811312" w:rsidP="00F07832">
      <w:pPr>
        <w:rPr>
          <w:b/>
          <w:sz w:val="32"/>
          <w:szCs w:val="32"/>
        </w:rPr>
      </w:pPr>
    </w:p>
    <w:p w14:paraId="3AF8A5E9" w14:textId="77777777" w:rsidR="00811312" w:rsidRDefault="00811312" w:rsidP="00F07832">
      <w:pPr>
        <w:rPr>
          <w:b/>
          <w:sz w:val="32"/>
          <w:szCs w:val="32"/>
        </w:rPr>
      </w:pPr>
    </w:p>
    <w:p w14:paraId="7001ABD1" w14:textId="77777777" w:rsidR="00811312" w:rsidRDefault="00811312" w:rsidP="00F07832">
      <w:pPr>
        <w:rPr>
          <w:b/>
          <w:sz w:val="32"/>
          <w:szCs w:val="32"/>
        </w:rPr>
      </w:pPr>
    </w:p>
    <w:tbl>
      <w:tblPr>
        <w:tblpPr w:leftFromText="180" w:rightFromText="180" w:vertAnchor="text" w:horzAnchor="margin" w:tblpXSpec="center" w:tblpY="-959"/>
        <w:tblW w:w="10774" w:type="dxa"/>
        <w:tblLayout w:type="fixed"/>
        <w:tblLook w:val="01E0" w:firstRow="1" w:lastRow="1" w:firstColumn="1" w:lastColumn="1" w:noHBand="0" w:noVBand="0"/>
      </w:tblPr>
      <w:tblGrid>
        <w:gridCol w:w="1904"/>
        <w:gridCol w:w="3060"/>
        <w:gridCol w:w="3400"/>
        <w:gridCol w:w="2410"/>
      </w:tblGrid>
      <w:tr w:rsidR="008D132D" w:rsidRPr="008D132D" w14:paraId="6A3ECA37" w14:textId="77777777" w:rsidTr="008D132D">
        <w:trPr>
          <w:trHeight w:val="535"/>
        </w:trPr>
        <w:tc>
          <w:tcPr>
            <w:tcW w:w="10774" w:type="dxa"/>
            <w:gridSpan w:val="4"/>
          </w:tcPr>
          <w:p w14:paraId="6AD0E06E" w14:textId="77777777" w:rsidR="008D132D" w:rsidRPr="008D132D" w:rsidRDefault="008D132D" w:rsidP="008D132D">
            <w:pPr>
              <w:tabs>
                <w:tab w:val="center" w:pos="-1980"/>
                <w:tab w:val="center" w:pos="4153"/>
                <w:tab w:val="right" w:pos="8306"/>
              </w:tabs>
            </w:pPr>
            <w:r w:rsidRPr="008D132D">
              <w:rPr>
                <w:b/>
                <w:bCs/>
                <w:sz w:val="28"/>
              </w:rPr>
              <w:t>CALCULATOR ALLOWED</w:t>
            </w:r>
          </w:p>
        </w:tc>
      </w:tr>
      <w:tr w:rsidR="008D132D" w:rsidRPr="008D132D" w14:paraId="796D737A" w14:textId="77777777" w:rsidTr="008D132D">
        <w:trPr>
          <w:trHeight w:val="397"/>
        </w:trPr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5E097F2" w14:textId="77777777" w:rsidR="008D132D" w:rsidRPr="008D132D" w:rsidRDefault="008D132D" w:rsidP="008D132D">
            <w:pPr>
              <w:tabs>
                <w:tab w:val="center" w:pos="-1980"/>
                <w:tab w:val="center" w:pos="4153"/>
                <w:tab w:val="right" w:pos="8306"/>
              </w:tabs>
              <w:rPr>
                <w:sz w:val="28"/>
                <w:szCs w:val="28"/>
              </w:rPr>
            </w:pPr>
            <w:r w:rsidRPr="008D132D">
              <w:rPr>
                <w:b/>
                <w:bCs/>
                <w:sz w:val="28"/>
                <w:szCs w:val="28"/>
              </w:rPr>
              <w:t>Time:</w:t>
            </w:r>
            <w:r w:rsidRPr="008D132D">
              <w:rPr>
                <w:sz w:val="28"/>
                <w:szCs w:val="28"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431CAFA" w14:textId="77777777" w:rsidR="008D132D" w:rsidRPr="008D132D" w:rsidRDefault="008D132D" w:rsidP="008D132D">
            <w:pPr>
              <w:tabs>
                <w:tab w:val="center" w:pos="-1980"/>
                <w:tab w:val="center" w:pos="4153"/>
                <w:tab w:val="right" w:pos="8306"/>
              </w:tabs>
              <w:rPr>
                <w:sz w:val="28"/>
                <w:szCs w:val="28"/>
              </w:rPr>
            </w:pPr>
            <w:r w:rsidRPr="008D132D">
              <w:rPr>
                <w:b/>
                <w:i/>
                <w:sz w:val="28"/>
                <w:szCs w:val="28"/>
              </w:rPr>
              <w:t>20</w:t>
            </w:r>
            <w:r w:rsidRPr="008D132D">
              <w:rPr>
                <w:i/>
                <w:sz w:val="28"/>
                <w:szCs w:val="28"/>
              </w:rPr>
              <w:t xml:space="preserve"> minutes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54484CD" w14:textId="77777777" w:rsidR="008D132D" w:rsidRPr="008D132D" w:rsidRDefault="008D132D" w:rsidP="008D132D">
            <w:pPr>
              <w:tabs>
                <w:tab w:val="center" w:pos="-1980"/>
                <w:tab w:val="center" w:pos="4153"/>
                <w:tab w:val="right" w:pos="8306"/>
              </w:tabs>
              <w:spacing w:line="360" w:lineRule="auto"/>
              <w:rPr>
                <w:sz w:val="28"/>
                <w:szCs w:val="28"/>
              </w:rPr>
            </w:pPr>
            <w:r w:rsidRPr="008D132D">
              <w:rPr>
                <w:b/>
                <w:bCs/>
                <w:sz w:val="28"/>
                <w:szCs w:val="28"/>
              </w:rPr>
              <w:t>Marks for Section 2:</w:t>
            </w:r>
            <w:r w:rsidRPr="008D132D">
              <w:rPr>
                <w:sz w:val="28"/>
                <w:szCs w:val="28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0A79E37" w14:textId="17E1DCEC" w:rsidR="008D132D" w:rsidRPr="008D132D" w:rsidRDefault="00606DF8" w:rsidP="008D132D">
            <w:pPr>
              <w:tabs>
                <w:tab w:val="center" w:pos="-1980"/>
                <w:tab w:val="center" w:pos="4153"/>
                <w:tab w:val="right" w:pos="8306"/>
              </w:tabs>
              <w:spacing w:line="360" w:lineRule="auto"/>
              <w:ind w:right="116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:rsidR="008D132D" w:rsidRPr="008D132D" w14:paraId="5DF5ACA4" w14:textId="77777777" w:rsidTr="008D132D">
        <w:trPr>
          <w:trHeight w:val="397"/>
        </w:trPr>
        <w:tc>
          <w:tcPr>
            <w:tcW w:w="190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6F404CE" w14:textId="77777777" w:rsidR="008D132D" w:rsidRPr="008D132D" w:rsidRDefault="008D132D" w:rsidP="008D132D">
            <w:pPr>
              <w:tabs>
                <w:tab w:val="center" w:pos="-1980"/>
                <w:tab w:val="center" w:pos="4153"/>
                <w:tab w:val="right" w:pos="8306"/>
              </w:tabs>
              <w:rPr>
                <w:b/>
                <w:bCs/>
                <w:sz w:val="28"/>
                <w:szCs w:val="28"/>
              </w:rPr>
            </w:pPr>
            <w:r w:rsidRPr="008D132D">
              <w:rPr>
                <w:b/>
                <w:bCs/>
                <w:sz w:val="28"/>
                <w:szCs w:val="28"/>
              </w:rPr>
              <w:t>Reading: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A694BD9" w14:textId="77777777" w:rsidR="008D132D" w:rsidRPr="008D132D" w:rsidRDefault="008D132D" w:rsidP="008D132D">
            <w:pPr>
              <w:tabs>
                <w:tab w:val="center" w:pos="-1980"/>
                <w:tab w:val="center" w:pos="4153"/>
                <w:tab w:val="right" w:pos="8306"/>
              </w:tabs>
              <w:rPr>
                <w:b/>
                <w:i/>
                <w:sz w:val="28"/>
                <w:szCs w:val="28"/>
              </w:rPr>
            </w:pPr>
            <w:r w:rsidRPr="008D132D">
              <w:rPr>
                <w:i/>
                <w:sz w:val="28"/>
                <w:szCs w:val="28"/>
              </w:rPr>
              <w:t>2</w:t>
            </w:r>
            <w:r w:rsidRPr="008D132D">
              <w:rPr>
                <w:b/>
                <w:i/>
                <w:sz w:val="28"/>
                <w:szCs w:val="28"/>
              </w:rPr>
              <w:t xml:space="preserve"> </w:t>
            </w:r>
            <w:r w:rsidRPr="008D132D">
              <w:rPr>
                <w:i/>
                <w:sz w:val="28"/>
                <w:szCs w:val="28"/>
              </w:rPr>
              <w:t>minutes</w:t>
            </w:r>
          </w:p>
        </w:tc>
        <w:tc>
          <w:tcPr>
            <w:tcW w:w="340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48F84CC" w14:textId="77777777" w:rsidR="008D132D" w:rsidRPr="008D132D" w:rsidRDefault="008D132D" w:rsidP="008D132D">
            <w:pPr>
              <w:tabs>
                <w:tab w:val="center" w:pos="-1980"/>
                <w:tab w:val="center" w:pos="4153"/>
                <w:tab w:val="right" w:pos="8306"/>
              </w:tabs>
              <w:spacing w:line="360" w:lineRule="auto"/>
              <w:rPr>
                <w:b/>
                <w:bCs/>
                <w:sz w:val="28"/>
                <w:szCs w:val="28"/>
              </w:rPr>
            </w:pPr>
            <w:r w:rsidRPr="008D132D">
              <w:rPr>
                <w:b/>
                <w:bCs/>
                <w:sz w:val="28"/>
                <w:szCs w:val="28"/>
              </w:rPr>
              <w:t>Equipment Allowed: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E64C18" w14:textId="77777777" w:rsidR="008D132D" w:rsidRPr="008D132D" w:rsidRDefault="008D132D" w:rsidP="008D132D">
            <w:pPr>
              <w:tabs>
                <w:tab w:val="center" w:pos="-1980"/>
                <w:tab w:val="center" w:pos="4153"/>
                <w:tab w:val="right" w:pos="8306"/>
              </w:tabs>
              <w:spacing w:line="360" w:lineRule="auto"/>
              <w:rPr>
                <w:i/>
                <w:sz w:val="28"/>
                <w:szCs w:val="28"/>
              </w:rPr>
            </w:pPr>
            <w:r w:rsidRPr="008D132D">
              <w:rPr>
                <w:i/>
                <w:sz w:val="28"/>
                <w:szCs w:val="28"/>
              </w:rPr>
              <w:t>1 A4 page of notes</w:t>
            </w:r>
          </w:p>
          <w:p w14:paraId="6E020138" w14:textId="77777777" w:rsidR="008D132D" w:rsidRPr="008D132D" w:rsidRDefault="008D132D" w:rsidP="008D132D">
            <w:pPr>
              <w:tabs>
                <w:tab w:val="center" w:pos="-1980"/>
                <w:tab w:val="center" w:pos="4153"/>
                <w:tab w:val="right" w:pos="8306"/>
              </w:tabs>
              <w:spacing w:line="360" w:lineRule="auto"/>
              <w:rPr>
                <w:b/>
                <w:i/>
                <w:sz w:val="28"/>
                <w:szCs w:val="28"/>
              </w:rPr>
            </w:pPr>
            <w:r w:rsidRPr="008D132D">
              <w:rPr>
                <w:i/>
                <w:sz w:val="28"/>
                <w:szCs w:val="28"/>
              </w:rPr>
              <w:t>Calculator</w:t>
            </w:r>
          </w:p>
        </w:tc>
      </w:tr>
      <w:tr w:rsidR="008D132D" w:rsidRPr="008D132D" w14:paraId="150BEE0D" w14:textId="77777777" w:rsidTr="008D132D">
        <w:trPr>
          <w:trHeight w:val="492"/>
        </w:trPr>
        <w:tc>
          <w:tcPr>
            <w:tcW w:w="19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4ECED9D" w14:textId="77777777" w:rsidR="008D132D" w:rsidRPr="008D132D" w:rsidRDefault="008D132D" w:rsidP="008D132D">
            <w:pPr>
              <w:tabs>
                <w:tab w:val="center" w:pos="-1980"/>
                <w:tab w:val="center" w:pos="4153"/>
                <w:tab w:val="right" w:pos="8306"/>
              </w:tabs>
              <w:rPr>
                <w:b/>
                <w:bCs/>
                <w:sz w:val="28"/>
                <w:szCs w:val="28"/>
              </w:rPr>
            </w:pPr>
            <w:r w:rsidRPr="008D132D">
              <w:rPr>
                <w:b/>
                <w:bCs/>
                <w:sz w:val="28"/>
                <w:szCs w:val="28"/>
              </w:rPr>
              <w:t>Working: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64784E" w14:textId="77777777" w:rsidR="008D132D" w:rsidRPr="008D132D" w:rsidRDefault="008D132D" w:rsidP="008D132D">
            <w:pPr>
              <w:tabs>
                <w:tab w:val="center" w:pos="-1980"/>
                <w:tab w:val="center" w:pos="4153"/>
                <w:tab w:val="right" w:pos="8306"/>
              </w:tabs>
              <w:rPr>
                <w:b/>
                <w:i/>
                <w:sz w:val="28"/>
                <w:szCs w:val="28"/>
              </w:rPr>
            </w:pPr>
            <w:r w:rsidRPr="008D132D">
              <w:rPr>
                <w:i/>
                <w:sz w:val="28"/>
                <w:szCs w:val="28"/>
              </w:rPr>
              <w:t>22</w:t>
            </w:r>
            <w:r w:rsidRPr="008D132D">
              <w:rPr>
                <w:b/>
                <w:i/>
                <w:sz w:val="28"/>
                <w:szCs w:val="28"/>
              </w:rPr>
              <w:t xml:space="preserve"> </w:t>
            </w:r>
            <w:r w:rsidRPr="008D132D">
              <w:rPr>
                <w:i/>
                <w:sz w:val="28"/>
                <w:szCs w:val="28"/>
              </w:rPr>
              <w:t>minutes</w:t>
            </w:r>
          </w:p>
        </w:tc>
        <w:tc>
          <w:tcPr>
            <w:tcW w:w="58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7FAC4" w14:textId="77777777" w:rsidR="008D132D" w:rsidRPr="008D132D" w:rsidRDefault="008D132D" w:rsidP="008D132D">
            <w:pPr>
              <w:tabs>
                <w:tab w:val="center" w:pos="-1980"/>
                <w:tab w:val="center" w:pos="4153"/>
                <w:tab w:val="right" w:pos="8306"/>
              </w:tabs>
              <w:rPr>
                <w:b/>
                <w:i/>
                <w:sz w:val="28"/>
              </w:rPr>
            </w:pPr>
          </w:p>
        </w:tc>
      </w:tr>
    </w:tbl>
    <w:p w14:paraId="765685A5" w14:textId="77777777" w:rsidR="007253D0" w:rsidRDefault="007253D0" w:rsidP="00F07832">
      <w:pPr>
        <w:rPr>
          <w:b/>
          <w:sz w:val="32"/>
          <w:szCs w:val="32"/>
        </w:rPr>
      </w:pPr>
    </w:p>
    <w:p w14:paraId="069F9697" w14:textId="77777777" w:rsidR="00811312" w:rsidRDefault="00811312" w:rsidP="00F07832">
      <w:pPr>
        <w:rPr>
          <w:b/>
          <w:sz w:val="32"/>
          <w:szCs w:val="32"/>
        </w:rPr>
      </w:pPr>
    </w:p>
    <w:p w14:paraId="3360E032" w14:textId="33D1F1E5" w:rsidR="00811312" w:rsidRPr="00A8115E" w:rsidRDefault="00A8115E" w:rsidP="00F07832">
      <w:pPr>
        <w:rPr>
          <w:b/>
        </w:rPr>
      </w:pPr>
      <w:r w:rsidRPr="00A8115E">
        <w:rPr>
          <w:b/>
        </w:rPr>
        <w:t>(2 marks, 1, 1)</w:t>
      </w:r>
    </w:p>
    <w:p w14:paraId="7052079F" w14:textId="050D0AA0" w:rsidR="007253D0" w:rsidRDefault="008D132D" w:rsidP="00F07832">
      <w:r>
        <w:t>9</w:t>
      </w:r>
      <w:r w:rsidR="007253D0">
        <w:t xml:space="preserve">.  </w:t>
      </w:r>
      <w:proofErr w:type="spellStart"/>
      <w:r w:rsidR="007253D0">
        <w:t>Jayde</w:t>
      </w:r>
      <w:proofErr w:type="spellEnd"/>
      <w:r w:rsidR="007253D0">
        <w:t xml:space="preserve"> is taking her family to watch a movie. She needs two adult tickets and 3 child tickets. </w:t>
      </w:r>
      <w:r w:rsidR="002670FA">
        <w:t xml:space="preserve"> Adult tickets cost $21.50 and a child tickets cost $12.00. This can be written as an equation</w:t>
      </w:r>
    </w:p>
    <w:p w14:paraId="0FC5135C" w14:textId="77777777" w:rsidR="002670FA" w:rsidRDefault="002670FA" w:rsidP="00F07832"/>
    <w:p w14:paraId="71F04997" w14:textId="39851590" w:rsidR="002670FA" w:rsidRDefault="002670FA" w:rsidP="00F07832">
      <w:r>
        <w:t>C =21.50a + 12.00c</w:t>
      </w:r>
    </w:p>
    <w:p w14:paraId="419904BD" w14:textId="77777777" w:rsidR="002670FA" w:rsidRDefault="002670FA" w:rsidP="00F07832"/>
    <w:p w14:paraId="4876BE7B" w14:textId="1FD23AC1" w:rsidR="002670FA" w:rsidRDefault="002670FA" w:rsidP="002670FA">
      <w:pPr>
        <w:pStyle w:val="ListParagraph"/>
        <w:numPr>
          <w:ilvl w:val="0"/>
          <w:numId w:val="5"/>
        </w:numPr>
      </w:pPr>
      <w:r>
        <w:t xml:space="preserve">How much would it cost </w:t>
      </w:r>
      <w:proofErr w:type="spellStart"/>
      <w:r>
        <w:t>Jayde</w:t>
      </w:r>
      <w:proofErr w:type="spellEnd"/>
      <w:r>
        <w:t xml:space="preserve"> to take her family to watch the </w:t>
      </w:r>
      <w:proofErr w:type="gramStart"/>
      <w:r>
        <w:t>film.</w:t>
      </w:r>
      <w:proofErr w:type="gramEnd"/>
    </w:p>
    <w:p w14:paraId="66D54C05" w14:textId="77777777" w:rsidR="002670FA" w:rsidRDefault="002670FA" w:rsidP="002670FA"/>
    <w:p w14:paraId="04BDD029" w14:textId="77777777" w:rsidR="002670FA" w:rsidRDefault="002670FA" w:rsidP="002670FA"/>
    <w:p w14:paraId="00E75AF6" w14:textId="77777777" w:rsidR="002670FA" w:rsidRDefault="002670FA" w:rsidP="002670FA"/>
    <w:p w14:paraId="46994D55" w14:textId="77777777" w:rsidR="002670FA" w:rsidRDefault="002670FA" w:rsidP="002670FA"/>
    <w:p w14:paraId="7E4503EA" w14:textId="5D120052" w:rsidR="00F03A83" w:rsidRDefault="002670FA" w:rsidP="002670FA">
      <w:pPr>
        <w:pStyle w:val="ListParagraph"/>
        <w:numPr>
          <w:ilvl w:val="0"/>
          <w:numId w:val="5"/>
        </w:numPr>
      </w:pPr>
      <w:r>
        <w:t>How much would it cost for 3 adults and 2 ch</w:t>
      </w:r>
      <w:r w:rsidR="00F03A83">
        <w:t>ildren?</w:t>
      </w:r>
    </w:p>
    <w:p w14:paraId="2685A0A1" w14:textId="77777777" w:rsidR="00811312" w:rsidRDefault="00811312" w:rsidP="002670FA"/>
    <w:p w14:paraId="3598B4C6" w14:textId="77777777" w:rsidR="00811312" w:rsidRDefault="00811312" w:rsidP="002670FA"/>
    <w:p w14:paraId="1C5B7459" w14:textId="77777777" w:rsidR="002469CC" w:rsidRDefault="002469CC" w:rsidP="002670FA"/>
    <w:p w14:paraId="3E5BDC6F" w14:textId="5CE0E817" w:rsidR="00811312" w:rsidRDefault="00A8115E" w:rsidP="002670FA">
      <w:proofErr w:type="gramStart"/>
      <w:r>
        <w:t xml:space="preserve">( </w:t>
      </w:r>
      <w:r w:rsidRPr="00A8115E">
        <w:rPr>
          <w:b/>
        </w:rPr>
        <w:t>3</w:t>
      </w:r>
      <w:proofErr w:type="gramEnd"/>
      <w:r w:rsidRPr="00A8115E">
        <w:rPr>
          <w:b/>
        </w:rPr>
        <w:t xml:space="preserve"> marks 2, 1</w:t>
      </w:r>
      <w:r>
        <w:t>)</w:t>
      </w:r>
    </w:p>
    <w:p w14:paraId="28A1570F" w14:textId="76C3989D" w:rsidR="002670FA" w:rsidRDefault="008D132D" w:rsidP="002670FA">
      <w:r>
        <w:t>10</w:t>
      </w:r>
      <w:r w:rsidR="002670FA">
        <w:t xml:space="preserve">. </w:t>
      </w:r>
      <w:proofErr w:type="gramStart"/>
      <w:r w:rsidR="002670FA">
        <w:t>solve</w:t>
      </w:r>
      <w:proofErr w:type="gramEnd"/>
      <w:r w:rsidR="002670FA">
        <w:t xml:space="preserve"> the following;</w:t>
      </w:r>
    </w:p>
    <w:p w14:paraId="75D6A4D9" w14:textId="77777777" w:rsidR="002670FA" w:rsidRDefault="002670FA" w:rsidP="002670FA"/>
    <w:p w14:paraId="12697D31" w14:textId="0929AB11" w:rsidR="002670FA" w:rsidRDefault="002670FA" w:rsidP="002670FA">
      <w:pPr>
        <w:pStyle w:val="ListParagraph"/>
        <w:numPr>
          <w:ilvl w:val="0"/>
          <w:numId w:val="6"/>
        </w:numPr>
      </w:pPr>
      <m:oMath>
        <m:r>
          <w:rPr>
            <w:rFonts w:ascii="Cambria Math" w:hAnsi="Cambria Math"/>
          </w:rPr>
          <m:t>4x+8=24</m:t>
        </m:r>
      </m:oMath>
    </w:p>
    <w:p w14:paraId="65245342" w14:textId="77777777" w:rsidR="00811312" w:rsidRDefault="00811312" w:rsidP="00811312">
      <w:pPr>
        <w:pStyle w:val="ListParagraph"/>
      </w:pPr>
    </w:p>
    <w:p w14:paraId="2D1F4D51" w14:textId="77777777" w:rsidR="002670FA" w:rsidRDefault="002670FA" w:rsidP="002670FA">
      <w:pPr>
        <w:pStyle w:val="ListParagraph"/>
      </w:pPr>
    </w:p>
    <w:p w14:paraId="3A29096D" w14:textId="77777777" w:rsidR="002670FA" w:rsidRPr="002670FA" w:rsidRDefault="002670FA" w:rsidP="002670FA"/>
    <w:p w14:paraId="05A0E97A" w14:textId="4C621EAA" w:rsidR="002670FA" w:rsidRPr="00811312" w:rsidRDefault="003E2EDA" w:rsidP="002670FA">
      <w:pPr>
        <w:pStyle w:val="ListParagraph"/>
        <w:numPr>
          <w:ilvl w:val="0"/>
          <w:numId w:val="6"/>
        </w:num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=  13 </m:t>
        </m:r>
      </m:oMath>
    </w:p>
    <w:p w14:paraId="3D9AE903" w14:textId="77777777" w:rsidR="00811312" w:rsidRDefault="00811312" w:rsidP="00811312"/>
    <w:p w14:paraId="548EF366" w14:textId="77777777" w:rsidR="00811312" w:rsidRDefault="00811312" w:rsidP="00811312"/>
    <w:p w14:paraId="5C876E48" w14:textId="77777777" w:rsidR="00811312" w:rsidRPr="002670FA" w:rsidRDefault="00811312" w:rsidP="00811312"/>
    <w:p w14:paraId="6B3F2E5B" w14:textId="5356E3E3" w:rsidR="002670FA" w:rsidRDefault="002469CC" w:rsidP="002670FA">
      <w:r>
        <w:t>(</w:t>
      </w:r>
      <w:r w:rsidRPr="002469CC">
        <w:rPr>
          <w:b/>
        </w:rPr>
        <w:t>4 marks, ½, ½, 2, 1</w:t>
      </w:r>
      <w:r w:rsidR="00A8115E">
        <w:t>)</w:t>
      </w:r>
    </w:p>
    <w:p w14:paraId="416CB139" w14:textId="07CC214C" w:rsidR="002670FA" w:rsidRDefault="008D132D" w:rsidP="002670FA">
      <w:r>
        <w:t>11</w:t>
      </w:r>
      <w:r w:rsidR="002670FA">
        <w:t>.</w:t>
      </w:r>
      <w:r w:rsidR="002469CC">
        <w:t xml:space="preserve"> </w:t>
      </w:r>
      <w:r w:rsidR="002670FA">
        <w:t>Calculate the Gradient and the y intercept for the following.</w:t>
      </w:r>
    </w:p>
    <w:p w14:paraId="4BCE3D3A" w14:textId="77777777" w:rsidR="002670FA" w:rsidRDefault="002670FA" w:rsidP="002670FA"/>
    <w:p w14:paraId="71A929F7" w14:textId="42CA3C24" w:rsidR="002670FA" w:rsidRDefault="002670FA" w:rsidP="002670FA">
      <w:r>
        <w:t xml:space="preserve">a. </w:t>
      </w:r>
      <m:oMath>
        <m:r>
          <w:rPr>
            <w:rFonts w:ascii="Cambria Math" w:hAnsi="Cambria Math"/>
          </w:rPr>
          <m:t>y=5x-2</m:t>
        </m:r>
      </m:oMath>
      <w:r>
        <w:t xml:space="preserve">                             Gradient =</w:t>
      </w:r>
    </w:p>
    <w:p w14:paraId="7D7313C4" w14:textId="77777777" w:rsidR="002670FA" w:rsidRDefault="002670FA" w:rsidP="002670FA"/>
    <w:p w14:paraId="63720752" w14:textId="4F8B63D7" w:rsidR="002670FA" w:rsidRDefault="002670FA" w:rsidP="002670FA">
      <w:r>
        <w:t xml:space="preserve">                                                    </w:t>
      </w:r>
      <w:proofErr w:type="gramStart"/>
      <w:r>
        <w:t>y</w:t>
      </w:r>
      <w:proofErr w:type="gramEnd"/>
      <w:r>
        <w:t xml:space="preserve"> intercept =</w:t>
      </w:r>
    </w:p>
    <w:p w14:paraId="3182190E" w14:textId="77777777" w:rsidR="002670FA" w:rsidRDefault="002670FA" w:rsidP="002670FA"/>
    <w:p w14:paraId="670801C7" w14:textId="77777777" w:rsidR="002670FA" w:rsidRDefault="002670FA" w:rsidP="002670FA"/>
    <w:p w14:paraId="39392B60" w14:textId="2CE9FE96" w:rsidR="002670FA" w:rsidRDefault="002670FA" w:rsidP="002670FA">
      <w:r>
        <w:t xml:space="preserve">b. </w:t>
      </w:r>
      <m:oMath>
        <m:r>
          <w:rPr>
            <w:rFonts w:ascii="Cambria Math" w:hAnsi="Cambria Math"/>
          </w:rPr>
          <m:t>2y+x=4</m:t>
        </m:r>
      </m:oMath>
      <w:r w:rsidR="001E6B12">
        <w:t xml:space="preserve">                              Gradient =</w:t>
      </w:r>
    </w:p>
    <w:p w14:paraId="04B8498B" w14:textId="77777777" w:rsidR="001E6B12" w:rsidRDefault="001E6B12" w:rsidP="002670FA"/>
    <w:p w14:paraId="435EA412" w14:textId="6DD62555" w:rsidR="00811312" w:rsidRDefault="001E6B12" w:rsidP="002670FA">
      <w:r>
        <w:t xml:space="preserve">                                                     </w:t>
      </w:r>
      <w:proofErr w:type="gramStart"/>
      <w:r>
        <w:t>y</w:t>
      </w:r>
      <w:proofErr w:type="gramEnd"/>
      <w:r>
        <w:t xml:space="preserve"> intercept =</w:t>
      </w:r>
    </w:p>
    <w:p w14:paraId="47714DD0" w14:textId="60C2EFF0" w:rsidR="002469CC" w:rsidRDefault="002469CC" w:rsidP="002670FA">
      <w:proofErr w:type="gramStart"/>
      <w:r>
        <w:lastRenderedPageBreak/>
        <w:t xml:space="preserve">( </w:t>
      </w:r>
      <w:r w:rsidRPr="002469CC">
        <w:rPr>
          <w:b/>
        </w:rPr>
        <w:t>3</w:t>
      </w:r>
      <w:proofErr w:type="gramEnd"/>
      <w:r w:rsidRPr="002469CC">
        <w:rPr>
          <w:b/>
        </w:rPr>
        <w:t xml:space="preserve"> marks, 2, 1</w:t>
      </w:r>
      <w:r>
        <w:t>)</w:t>
      </w:r>
    </w:p>
    <w:p w14:paraId="111CA591" w14:textId="0AC91269" w:rsidR="001E6B12" w:rsidRDefault="008D132D" w:rsidP="002670FA">
      <w:r>
        <w:t>12</w:t>
      </w:r>
      <w:r w:rsidR="001E6B12">
        <w:t xml:space="preserve">. </w:t>
      </w:r>
      <w:r w:rsidR="008465FE">
        <w:t>A plumber charges $25 an hour plus a set call out charge of $15.</w:t>
      </w:r>
    </w:p>
    <w:p w14:paraId="16D6D414" w14:textId="77777777" w:rsidR="008465FE" w:rsidRDefault="008465FE" w:rsidP="002670FA"/>
    <w:p w14:paraId="7B6D9230" w14:textId="459C585B" w:rsidR="008465FE" w:rsidRDefault="008465FE" w:rsidP="008465FE">
      <w:pPr>
        <w:pStyle w:val="ListParagraph"/>
        <w:numPr>
          <w:ilvl w:val="0"/>
          <w:numId w:val="7"/>
        </w:numPr>
      </w:pPr>
      <w:r>
        <w:t>create a rule to show the plumbers  total cost (c ), with hours (h)</w:t>
      </w:r>
    </w:p>
    <w:p w14:paraId="1FE3C23C" w14:textId="77777777" w:rsidR="008465FE" w:rsidRDefault="008465FE" w:rsidP="008465FE">
      <w:pPr>
        <w:pStyle w:val="ListParagraph"/>
      </w:pPr>
    </w:p>
    <w:p w14:paraId="7F9F4C2A" w14:textId="77777777" w:rsidR="008465FE" w:rsidRDefault="008465FE" w:rsidP="008465FE">
      <w:pPr>
        <w:pStyle w:val="ListParagraph"/>
      </w:pPr>
    </w:p>
    <w:p w14:paraId="1D39D554" w14:textId="77777777" w:rsidR="008465FE" w:rsidRDefault="008465FE" w:rsidP="008465FE">
      <w:pPr>
        <w:pStyle w:val="ListParagraph"/>
      </w:pPr>
    </w:p>
    <w:p w14:paraId="5DF6DCBE" w14:textId="77777777" w:rsidR="00647575" w:rsidRDefault="00647575" w:rsidP="008465FE">
      <w:pPr>
        <w:pStyle w:val="ListParagraph"/>
      </w:pPr>
    </w:p>
    <w:p w14:paraId="4EB9CAE9" w14:textId="77777777" w:rsidR="008465FE" w:rsidRDefault="008465FE" w:rsidP="008465FE">
      <w:pPr>
        <w:pStyle w:val="ListParagraph"/>
      </w:pPr>
    </w:p>
    <w:p w14:paraId="685A3B0C" w14:textId="438789BA" w:rsidR="008465FE" w:rsidRDefault="008465FE" w:rsidP="008465FE">
      <w:pPr>
        <w:pStyle w:val="ListParagraph"/>
        <w:numPr>
          <w:ilvl w:val="0"/>
          <w:numId w:val="7"/>
        </w:numPr>
      </w:pPr>
      <w:r>
        <w:t>How much would it cost to have the plumber for 12 hours</w:t>
      </w:r>
    </w:p>
    <w:p w14:paraId="16A33EAE" w14:textId="77777777" w:rsidR="00F03A83" w:rsidRDefault="00F03A83" w:rsidP="00F03A83"/>
    <w:p w14:paraId="4D9C4ACD" w14:textId="77777777" w:rsidR="00F03A83" w:rsidRDefault="00F03A83" w:rsidP="00F03A83"/>
    <w:p w14:paraId="7FEE81B8" w14:textId="77777777" w:rsidR="00F03A83" w:rsidRDefault="00F03A83" w:rsidP="00F03A83"/>
    <w:p w14:paraId="5480FC2A" w14:textId="77777777" w:rsidR="008D132D" w:rsidRDefault="008D132D" w:rsidP="002670FA"/>
    <w:p w14:paraId="4B63173A" w14:textId="7356C94C" w:rsidR="008D132D" w:rsidRPr="002670FA" w:rsidRDefault="008D132D" w:rsidP="002670FA">
      <w:r>
        <w:t>(</w:t>
      </w:r>
      <w:r w:rsidRPr="008D132D">
        <w:rPr>
          <w:b/>
        </w:rPr>
        <w:t>4 marks, 2, 2</w:t>
      </w:r>
      <w:r>
        <w:t>)</w:t>
      </w:r>
    </w:p>
    <w:p w14:paraId="3313EC7B" w14:textId="083E35D1" w:rsidR="00F03A83" w:rsidRDefault="00811312" w:rsidP="002670FA">
      <w:r>
        <w:t xml:space="preserve"> </w:t>
      </w:r>
      <w:r w:rsidR="008D132D">
        <w:t>13</w:t>
      </w:r>
      <w:r w:rsidR="00F03A83">
        <w:t>. Draw the following equations on the Graph Below;</w:t>
      </w:r>
    </w:p>
    <w:p w14:paraId="392F551A" w14:textId="77777777" w:rsidR="00F03A83" w:rsidRDefault="00F03A83" w:rsidP="002670FA"/>
    <w:p w14:paraId="2C4A2689" w14:textId="637BC928" w:rsidR="00F03A83" w:rsidRDefault="00F03A83" w:rsidP="002670FA">
      <w:proofErr w:type="gramStart"/>
      <w:r>
        <w:t>a</w:t>
      </w:r>
      <w:proofErr w:type="gramEnd"/>
      <w:r>
        <w:t xml:space="preserve">. </w:t>
      </w:r>
      <w:r>
        <w:tab/>
      </w:r>
      <m:oMath>
        <m:r>
          <w:rPr>
            <w:rFonts w:ascii="Cambria Math" w:hAnsi="Cambria Math"/>
          </w:rPr>
          <m:t>y=-x+2</m:t>
        </m:r>
      </m:oMath>
      <w:r>
        <w:tab/>
      </w:r>
      <w:r>
        <w:tab/>
      </w:r>
      <w:r>
        <w:tab/>
      </w:r>
      <w:r>
        <w:tab/>
        <w:t xml:space="preserve">b. </w:t>
      </w:r>
      <w:r>
        <w:tab/>
      </w:r>
      <w:r>
        <w:tab/>
      </w:r>
      <m:oMath>
        <m:r>
          <w:rPr>
            <w:rFonts w:ascii="Cambria Math" w:hAnsi="Cambria Math"/>
          </w:rPr>
          <m:t>y= 3x-4</m:t>
        </m:r>
      </m:oMath>
    </w:p>
    <w:p w14:paraId="15C7C7FD" w14:textId="77777777" w:rsidR="00F03A83" w:rsidRDefault="00F03A83" w:rsidP="002670FA"/>
    <w:p w14:paraId="2C4FE611" w14:textId="77777777" w:rsidR="00F03A83" w:rsidRDefault="00F03A83" w:rsidP="002670FA"/>
    <w:p w14:paraId="1039D3A6" w14:textId="23EE34EE" w:rsidR="00F03A83" w:rsidRDefault="00071894" w:rsidP="002670FA">
      <w:r>
        <w:object w:dxaOrig="9081" w:dyaOrig="7380" w14:anchorId="6C26B49A">
          <v:shape id="_x0000_i1028" type="#_x0000_t75" style="width:453.75pt;height:369pt" o:ole="">
            <v:imagedata r:id="rId14" o:title=""/>
          </v:shape>
          <o:OLEObject Type="Embed" ProgID="FXDraw3.Document" ShapeID="_x0000_i1028" DrawAspect="Content" ObjectID="_1496579400" r:id="rId15"/>
        </w:object>
      </w:r>
    </w:p>
    <w:p w14:paraId="24E97BCE" w14:textId="77777777" w:rsidR="00F03A83" w:rsidRDefault="00F03A83" w:rsidP="002670FA"/>
    <w:p w14:paraId="2C3F4FA0" w14:textId="77777777" w:rsidR="00F03A83" w:rsidRDefault="00F03A83" w:rsidP="002670FA"/>
    <w:p w14:paraId="387D3322" w14:textId="77777777" w:rsidR="00811312" w:rsidRDefault="00811312" w:rsidP="002670FA"/>
    <w:p w14:paraId="361F63FD" w14:textId="77777777" w:rsidR="00811312" w:rsidRDefault="00811312" w:rsidP="002670FA"/>
    <w:p w14:paraId="6D4BA312" w14:textId="77777777" w:rsidR="00811312" w:rsidRDefault="00811312" w:rsidP="002670FA"/>
    <w:p w14:paraId="09BBD24B" w14:textId="77777777" w:rsidR="00811312" w:rsidRDefault="00811312" w:rsidP="002670FA"/>
    <w:p w14:paraId="057F3854" w14:textId="3432CFD2" w:rsidR="00811312" w:rsidRDefault="002469CC" w:rsidP="002670FA">
      <w:proofErr w:type="gramStart"/>
      <w:r>
        <w:t xml:space="preserve">( </w:t>
      </w:r>
      <w:r w:rsidRPr="002469CC">
        <w:rPr>
          <w:b/>
        </w:rPr>
        <w:t>4</w:t>
      </w:r>
      <w:proofErr w:type="gramEnd"/>
      <w:r w:rsidRPr="002469CC">
        <w:rPr>
          <w:b/>
        </w:rPr>
        <w:t xml:space="preserve"> marks, 2, 2</w:t>
      </w:r>
      <w:r>
        <w:t>)</w:t>
      </w:r>
    </w:p>
    <w:p w14:paraId="1C2C7BEB" w14:textId="54B0622D" w:rsidR="002670FA" w:rsidRDefault="008D132D" w:rsidP="002670FA">
      <w:r>
        <w:t>14</w:t>
      </w:r>
      <w:r w:rsidR="00811312">
        <w:t>. Find the rule for Line 1 and Line 2 from the graph below.</w:t>
      </w:r>
    </w:p>
    <w:p w14:paraId="254814D3" w14:textId="77777777" w:rsidR="00811312" w:rsidRDefault="00811312" w:rsidP="002670FA"/>
    <w:p w14:paraId="79751827" w14:textId="77777777" w:rsidR="002670FA" w:rsidRDefault="00811312" w:rsidP="002670FA">
      <w:pPr>
        <w:pStyle w:val="ListParagraph"/>
      </w:pPr>
      <w:r>
        <w:object w:dxaOrig="8230" w:dyaOrig="6813" w14:anchorId="0B295868">
          <v:shape id="_x0000_i1029" type="#_x0000_t75" style="width:411.75pt;height:340.5pt" o:ole="">
            <v:imagedata r:id="rId16" o:title=""/>
          </v:shape>
          <o:OLEObject Type="Embed" ProgID="FXDraw3.Document" ShapeID="_x0000_i1029" DrawAspect="Content" ObjectID="_1496579401" r:id="rId17"/>
        </w:object>
      </w:r>
    </w:p>
    <w:p w14:paraId="394E00A1" w14:textId="77777777" w:rsidR="00811312" w:rsidRDefault="00811312" w:rsidP="002670FA">
      <w:pPr>
        <w:pStyle w:val="ListParagraph"/>
      </w:pPr>
    </w:p>
    <w:p w14:paraId="007AE2CE" w14:textId="23C76B12" w:rsidR="00811312" w:rsidRDefault="00811312" w:rsidP="002670FA">
      <w:pPr>
        <w:pStyle w:val="ListParagraph"/>
      </w:pPr>
      <w:r>
        <w:t xml:space="preserve">Line 1 </w:t>
      </w:r>
    </w:p>
    <w:p w14:paraId="27813B29" w14:textId="77777777" w:rsidR="00811312" w:rsidRDefault="00811312" w:rsidP="002670FA">
      <w:pPr>
        <w:pStyle w:val="ListParagraph"/>
      </w:pPr>
    </w:p>
    <w:p w14:paraId="34635D8E" w14:textId="77777777" w:rsidR="00811312" w:rsidRDefault="00811312" w:rsidP="002670FA">
      <w:pPr>
        <w:pStyle w:val="ListParagraph"/>
      </w:pPr>
    </w:p>
    <w:p w14:paraId="6308E1C5" w14:textId="77777777" w:rsidR="00811312" w:rsidRDefault="00811312" w:rsidP="002670FA">
      <w:pPr>
        <w:pStyle w:val="ListParagraph"/>
      </w:pPr>
    </w:p>
    <w:p w14:paraId="66CA2834" w14:textId="5369383E" w:rsidR="00811312" w:rsidRDefault="00811312" w:rsidP="002670FA">
      <w:pPr>
        <w:pStyle w:val="ListParagraph"/>
      </w:pPr>
      <w:r>
        <w:t>Line 2</w:t>
      </w:r>
    </w:p>
    <w:p w14:paraId="74754F1E" w14:textId="77777777" w:rsidR="00811312" w:rsidRPr="002670FA" w:rsidRDefault="00811312" w:rsidP="002670FA">
      <w:pPr>
        <w:pStyle w:val="ListParagraph"/>
      </w:pPr>
    </w:p>
    <w:p w14:paraId="1502736B" w14:textId="77777777" w:rsidR="00ED46DF" w:rsidRPr="00711B23" w:rsidRDefault="00ED46DF">
      <w:pPr>
        <w:rPr>
          <w:rFonts w:asciiTheme="majorHAnsi" w:hAnsiTheme="majorHAnsi"/>
          <w:sz w:val="22"/>
          <w:szCs w:val="22"/>
        </w:rPr>
      </w:pPr>
    </w:p>
    <w:sectPr w:rsidR="00ED46DF" w:rsidRPr="00711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MS Mincho"/>
    <w:charset w:val="80"/>
    <w:family w:val="roman"/>
    <w:pitch w:val="variable"/>
  </w:font>
  <w:font w:name="DejaVu Sans">
    <w:altName w:val="MS Mincho"/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2675F"/>
    <w:multiLevelType w:val="hybridMultilevel"/>
    <w:tmpl w:val="3A7AE056"/>
    <w:lvl w:ilvl="0" w:tplc="8970080E">
      <w:start w:val="1"/>
      <w:numFmt w:val="lowerLetter"/>
      <w:lvlText w:val="%1)"/>
      <w:lvlJc w:val="left"/>
      <w:pPr>
        <w:tabs>
          <w:tab w:val="num" w:pos="1140"/>
        </w:tabs>
        <w:ind w:left="1140" w:hanging="57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1">
    <w:nsid w:val="1E943B1C"/>
    <w:multiLevelType w:val="hybridMultilevel"/>
    <w:tmpl w:val="80B8B7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294B80"/>
    <w:multiLevelType w:val="hybridMultilevel"/>
    <w:tmpl w:val="5C1AEA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2A0F13"/>
    <w:multiLevelType w:val="hybridMultilevel"/>
    <w:tmpl w:val="A2DC4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2F1A48"/>
    <w:multiLevelType w:val="hybridMultilevel"/>
    <w:tmpl w:val="B0C85720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FA1495"/>
    <w:multiLevelType w:val="hybridMultilevel"/>
    <w:tmpl w:val="CBCA8D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6822962"/>
    <w:multiLevelType w:val="hybridMultilevel"/>
    <w:tmpl w:val="BAE805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1B23"/>
    <w:rsid w:val="00051C8E"/>
    <w:rsid w:val="00071894"/>
    <w:rsid w:val="000A684F"/>
    <w:rsid w:val="000C7561"/>
    <w:rsid w:val="00137E94"/>
    <w:rsid w:val="00143D2D"/>
    <w:rsid w:val="001E6B12"/>
    <w:rsid w:val="002469CC"/>
    <w:rsid w:val="002670FA"/>
    <w:rsid w:val="003E2EDA"/>
    <w:rsid w:val="004B3A88"/>
    <w:rsid w:val="00533763"/>
    <w:rsid w:val="00606DF8"/>
    <w:rsid w:val="00647575"/>
    <w:rsid w:val="00711B23"/>
    <w:rsid w:val="007253D0"/>
    <w:rsid w:val="00766F3A"/>
    <w:rsid w:val="007828CE"/>
    <w:rsid w:val="00811312"/>
    <w:rsid w:val="00817FCF"/>
    <w:rsid w:val="008465FE"/>
    <w:rsid w:val="008B07D7"/>
    <w:rsid w:val="008D132D"/>
    <w:rsid w:val="00905D3E"/>
    <w:rsid w:val="00A014FD"/>
    <w:rsid w:val="00A8115E"/>
    <w:rsid w:val="00AF3EED"/>
    <w:rsid w:val="00B645C0"/>
    <w:rsid w:val="00BA501A"/>
    <w:rsid w:val="00C62796"/>
    <w:rsid w:val="00CA3535"/>
    <w:rsid w:val="00CB4C66"/>
    <w:rsid w:val="00D0256E"/>
    <w:rsid w:val="00E810DF"/>
    <w:rsid w:val="00ED46DF"/>
    <w:rsid w:val="00F03A83"/>
    <w:rsid w:val="00F07832"/>
    <w:rsid w:val="00F2072C"/>
    <w:rsid w:val="00F2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1"/>
    <o:shapelayout v:ext="edit">
      <o:idmap v:ext="edit" data="1"/>
    </o:shapelayout>
  </w:shapeDefaults>
  <w:decimalSymbol w:val="."/>
  <w:listSeparator w:val=","/>
  <w14:docId w14:val="49ABD3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1B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rsid w:val="00533763"/>
    <w:pPr>
      <w:keepNext/>
      <w:outlineLvl w:val="5"/>
    </w:pPr>
    <w:rPr>
      <w:i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11B2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711B2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711B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75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561"/>
    <w:rPr>
      <w:rFonts w:ascii="Tahoma" w:eastAsia="Times New Roman" w:hAnsi="Tahoma" w:cs="Tahoma"/>
      <w:sz w:val="16"/>
      <w:szCs w:val="16"/>
    </w:rPr>
  </w:style>
  <w:style w:type="paragraph" w:customStyle="1" w:styleId="TableContents">
    <w:name w:val="Table Contents"/>
    <w:basedOn w:val="Normal"/>
    <w:rsid w:val="000C7561"/>
    <w:pPr>
      <w:widowControl w:val="0"/>
      <w:suppressLineNumbers/>
      <w:suppressAutoHyphens/>
    </w:pPr>
    <w:rPr>
      <w:rFonts w:ascii="Liberation Serif" w:eastAsia="DejaVu Sans" w:hAnsi="Liberation Serif" w:cs="Lohit Hindi"/>
      <w:kern w:val="1"/>
      <w:lang w:eastAsia="zh-CN" w:bidi="hi-IN"/>
    </w:rPr>
  </w:style>
  <w:style w:type="character" w:customStyle="1" w:styleId="Heading6Char">
    <w:name w:val="Heading 6 Char"/>
    <w:basedOn w:val="DefaultParagraphFont"/>
    <w:link w:val="Heading6"/>
    <w:rsid w:val="00533763"/>
    <w:rPr>
      <w:rFonts w:ascii="Times New Roman" w:eastAsia="Times New Roman" w:hAnsi="Times New Roman" w:cs="Times New Roman"/>
      <w:i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F2072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2072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1B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rsid w:val="00533763"/>
    <w:pPr>
      <w:keepNext/>
      <w:outlineLvl w:val="5"/>
    </w:pPr>
    <w:rPr>
      <w:i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11B2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711B2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711B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75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561"/>
    <w:rPr>
      <w:rFonts w:ascii="Tahoma" w:eastAsia="Times New Roman" w:hAnsi="Tahoma" w:cs="Tahoma"/>
      <w:sz w:val="16"/>
      <w:szCs w:val="16"/>
    </w:rPr>
  </w:style>
  <w:style w:type="paragraph" w:customStyle="1" w:styleId="TableContents">
    <w:name w:val="Table Contents"/>
    <w:basedOn w:val="Normal"/>
    <w:rsid w:val="000C7561"/>
    <w:pPr>
      <w:widowControl w:val="0"/>
      <w:suppressLineNumbers/>
      <w:suppressAutoHyphens/>
    </w:pPr>
    <w:rPr>
      <w:rFonts w:ascii="Liberation Serif" w:eastAsia="DejaVu Sans" w:hAnsi="Liberation Serif" w:cs="Lohit Hindi"/>
      <w:kern w:val="1"/>
      <w:lang w:eastAsia="zh-CN" w:bidi="hi-IN"/>
    </w:rPr>
  </w:style>
  <w:style w:type="character" w:customStyle="1" w:styleId="Heading6Char">
    <w:name w:val="Heading 6 Char"/>
    <w:basedOn w:val="DefaultParagraphFont"/>
    <w:link w:val="Heading6"/>
    <w:rsid w:val="00533763"/>
    <w:rPr>
      <w:rFonts w:ascii="Times New Roman" w:eastAsia="Times New Roman" w:hAnsi="Times New Roman" w:cs="Times New Roman"/>
      <w:i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F2072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207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76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2.bin"/><Relationship Id="rId5" Type="http://schemas.openxmlformats.org/officeDocument/2006/relationships/settings" Target="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wmf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2FEFD1-5AF7-4242-9C50-A66D8972F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4A8698E4</Template>
  <TotalTime>1</TotalTime>
  <Pages>8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BILNEY Val</dc:creator>
  <cp:lastModifiedBy>CROTHERS Jody</cp:lastModifiedBy>
  <cp:revision>2</cp:revision>
  <cp:lastPrinted>2015-06-12T06:38:00Z</cp:lastPrinted>
  <dcterms:created xsi:type="dcterms:W3CDTF">2015-06-23T07:44:00Z</dcterms:created>
  <dcterms:modified xsi:type="dcterms:W3CDTF">2015-06-23T07:44:00Z</dcterms:modified>
</cp:coreProperties>
</file>