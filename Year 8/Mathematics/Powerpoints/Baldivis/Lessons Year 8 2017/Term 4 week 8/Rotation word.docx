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82BAC" w:rsidRDefault="00DB4C15">
      <w:r>
        <w:rPr>
          <w:noProof/>
          <w:lang w:eastAsia="en-AU"/>
        </w:rPr>
        <w:drawing>
          <wp:inline distT="0" distB="0" distL="0" distR="0" wp14:anchorId="7596BB75" wp14:editId="300C80E5">
            <wp:extent cx="8793480" cy="659130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"/>
                    <a:srcRect l="18846" t="5469" r="18897" b="11567"/>
                    <a:stretch/>
                  </pic:blipFill>
                  <pic:spPr bwMode="auto">
                    <a:xfrm>
                      <a:off x="0" y="0"/>
                      <a:ext cx="8797061" cy="65939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82BAC" w:rsidSect="00DB4C15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4C15"/>
    <w:rsid w:val="00382BAC"/>
    <w:rsid w:val="00DB4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B4C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4C1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B4C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4C1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28F8E07B</Template>
  <TotalTime>7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Department of Education</Company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FRASER-JONES Laura</dc:creator>
  <cp:lastModifiedBy>FRASER-JONES Laura</cp:lastModifiedBy>
  <cp:revision>1</cp:revision>
  <cp:lastPrinted>2016-11-30T23:51:00Z</cp:lastPrinted>
  <dcterms:created xsi:type="dcterms:W3CDTF">2016-11-30T23:50:00Z</dcterms:created>
  <dcterms:modified xsi:type="dcterms:W3CDTF">2016-11-30T23:57:00Z</dcterms:modified>
</cp:coreProperties>
</file>