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CCE" w:rsidRDefault="002D7567" w:rsidP="0008202A">
      <w:pPr>
        <w:pStyle w:val="PNameclassLine"/>
      </w:pPr>
      <w:r>
        <w:t xml:space="preserve">Name: </w:t>
      </w:r>
      <w:r>
        <w:tab/>
        <w:t>Class:</w:t>
      </w:r>
    </w:p>
    <w:tbl>
      <w:tblPr>
        <w:tblW w:w="1105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709"/>
        <w:gridCol w:w="4677"/>
        <w:gridCol w:w="5671"/>
      </w:tblGrid>
      <w:tr w:rsidR="00726748" w:rsidTr="0072674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9" w:type="dxa"/>
            <w:tcMar>
              <w:top w:w="108" w:type="dxa"/>
              <w:bottom w:w="108" w:type="dxa"/>
            </w:tcMar>
          </w:tcPr>
          <w:p w:rsidR="00726748" w:rsidRDefault="00726748" w:rsidP="0008202A">
            <w:pPr>
              <w:pStyle w:val="PTableColHead"/>
            </w:pPr>
            <w:r>
              <w:t>No</w:t>
            </w:r>
          </w:p>
        </w:tc>
        <w:tc>
          <w:tcPr>
            <w:tcW w:w="4677" w:type="dxa"/>
            <w:tcMar>
              <w:top w:w="108" w:type="dxa"/>
              <w:bottom w:w="108" w:type="dxa"/>
            </w:tcMar>
          </w:tcPr>
          <w:p w:rsidR="00726748" w:rsidRDefault="00726748" w:rsidP="0008202A">
            <w:pPr>
              <w:pStyle w:val="PTableColHead"/>
            </w:pPr>
            <w:r>
              <w:t>Question</w:t>
            </w:r>
          </w:p>
        </w:tc>
        <w:tc>
          <w:tcPr>
            <w:tcW w:w="5671" w:type="dxa"/>
            <w:tcMar>
              <w:top w:w="108" w:type="dxa"/>
              <w:bottom w:w="108" w:type="dxa"/>
            </w:tcMar>
          </w:tcPr>
          <w:p w:rsidR="00726748" w:rsidRDefault="00726748" w:rsidP="0008202A">
            <w:pPr>
              <w:pStyle w:val="PTableColHead"/>
            </w:pPr>
            <w:r>
              <w:t>Answer</w:t>
            </w:r>
          </w:p>
        </w:tc>
      </w:tr>
      <w:tr w:rsidR="00726748" w:rsidTr="00726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tcMar>
              <w:top w:w="108" w:type="dxa"/>
              <w:bottom w:w="108" w:type="dxa"/>
            </w:tcMar>
          </w:tcPr>
          <w:p w:rsidR="00726748" w:rsidRDefault="00726748" w:rsidP="0008202A">
            <w:pPr>
              <w:pStyle w:val="PTableNumber"/>
            </w:pPr>
          </w:p>
        </w:tc>
        <w:tc>
          <w:tcPr>
            <w:tcW w:w="4677" w:type="dxa"/>
            <w:tcMar>
              <w:top w:w="108" w:type="dxa"/>
              <w:bottom w:w="108" w:type="dxa"/>
            </w:tcMar>
          </w:tcPr>
          <w:p w:rsidR="00726748" w:rsidRDefault="00726748" w:rsidP="0008202A">
            <w:pPr>
              <w:pStyle w:val="PTableTextFO"/>
            </w:pPr>
            <w:r>
              <w:t>What type of data are the following? Choose from categorical, ordinal, discrete numerical or continuous numerical:</w:t>
            </w:r>
          </w:p>
          <w:p w:rsidR="00726748" w:rsidRDefault="00726748" w:rsidP="0008202A">
            <w:pPr>
              <w:pStyle w:val="PTableTextNumbereda"/>
            </w:pPr>
            <w:r>
              <w:t>the number of cans of Coke in a Coke machine</w:t>
            </w:r>
            <w:r>
              <w:rPr>
                <w:noProof/>
                <w:lang w:eastAsia="en-AU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align>right</wp:align>
                  </wp:positionH>
                  <wp:positionV relativeFrom="paragraph">
                    <wp:posOffset>156845</wp:posOffset>
                  </wp:positionV>
                  <wp:extent cx="781050" cy="1803400"/>
                  <wp:effectExtent l="19050" t="0" r="0" b="0"/>
                  <wp:wrapSquare wrapText="bothSides"/>
                  <wp:docPr id="8" name="Picture 8" descr="MFWA1_2ed_WS_P01-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MFWA1_2ed_WS_P01-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180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726748" w:rsidRDefault="00726748" w:rsidP="0008202A">
            <w:pPr>
              <w:pStyle w:val="PTableTextNumbereda"/>
            </w:pPr>
            <w:r>
              <w:t>the favourite ice cream of each of the students in a class</w:t>
            </w:r>
          </w:p>
          <w:p w:rsidR="00726748" w:rsidRDefault="00726748" w:rsidP="0008202A">
            <w:pPr>
              <w:pStyle w:val="PTableTextNumbereda"/>
            </w:pPr>
            <w:r>
              <w:t>the length of time that a year 8 student can spend running</w:t>
            </w:r>
          </w:p>
          <w:p w:rsidR="00726748" w:rsidRPr="00492558" w:rsidRDefault="00726748" w:rsidP="0008202A">
            <w:pPr>
              <w:pStyle w:val="PTableTextNumbereda"/>
            </w:pPr>
            <w:r>
              <w:t xml:space="preserve">Answers to the question: </w:t>
            </w:r>
            <w:r>
              <w:br/>
              <w:t>‘Do you agree that students should have to do homework?’</w:t>
            </w:r>
          </w:p>
        </w:tc>
        <w:tc>
          <w:tcPr>
            <w:tcW w:w="5671" w:type="dxa"/>
            <w:tcMar>
              <w:top w:w="108" w:type="dxa"/>
              <w:bottom w:w="108" w:type="dxa"/>
            </w:tcMar>
          </w:tcPr>
          <w:p w:rsidR="00726748" w:rsidRDefault="00726748" w:rsidP="0008202A">
            <w:pPr>
              <w:pStyle w:val="PTableTextRL"/>
            </w:pPr>
          </w:p>
        </w:tc>
      </w:tr>
      <w:tr w:rsidR="00726748" w:rsidTr="00726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tcMar>
              <w:top w:w="108" w:type="dxa"/>
              <w:bottom w:w="108" w:type="dxa"/>
            </w:tcMar>
          </w:tcPr>
          <w:p w:rsidR="00726748" w:rsidRDefault="00726748" w:rsidP="0008202A">
            <w:pPr>
              <w:pStyle w:val="PTableNumber"/>
            </w:pPr>
          </w:p>
        </w:tc>
        <w:tc>
          <w:tcPr>
            <w:tcW w:w="4677" w:type="dxa"/>
            <w:tcMar>
              <w:top w:w="108" w:type="dxa"/>
              <w:bottom w:w="108" w:type="dxa"/>
            </w:tcMar>
          </w:tcPr>
          <w:p w:rsidR="00726748" w:rsidRDefault="00726748" w:rsidP="0008202A">
            <w:pPr>
              <w:pStyle w:val="PTableTextFO"/>
            </w:pPr>
            <w:r>
              <w:t>A group of 25 students were surveyed to find their favourite sport. The results were:</w:t>
            </w:r>
          </w:p>
          <w:p w:rsidR="00726748" w:rsidRPr="00492558" w:rsidRDefault="00726748" w:rsidP="0008202A">
            <w:pPr>
              <w:pStyle w:val="PTableTextIndent"/>
              <w:rPr>
                <w:rStyle w:val="PBoldAsIs"/>
              </w:rPr>
            </w:pPr>
            <w:r w:rsidRPr="00492558">
              <w:rPr>
                <w:rStyle w:val="PBoldAsIs"/>
              </w:rPr>
              <w:t>football, soccer, cricket, football, swimming, cricket, soccer, football, cricket, football, darts, cricket, football, soccer, football, swimming, darts, cricket, football, cricket, football, netball, football, cricket, netball.</w:t>
            </w:r>
          </w:p>
          <w:p w:rsidR="00726748" w:rsidRDefault="00726748" w:rsidP="0008202A">
            <w:pPr>
              <w:pStyle w:val="PTableTextNumbereda"/>
              <w:numPr>
                <w:ilvl w:val="0"/>
                <w:numId w:val="21"/>
              </w:numPr>
            </w:pPr>
            <w:r>
              <w:t>Display this information in a frequency table with a tally.</w:t>
            </w:r>
          </w:p>
          <w:p w:rsidR="00726748" w:rsidRDefault="00726748" w:rsidP="009559C8">
            <w:pPr>
              <w:pStyle w:val="PTableTextNumbereda"/>
              <w:numPr>
                <w:ilvl w:val="0"/>
                <w:numId w:val="21"/>
              </w:numPr>
            </w:pPr>
            <w:r>
              <w:t>What was the most popular sport?</w:t>
            </w:r>
          </w:p>
        </w:tc>
        <w:tc>
          <w:tcPr>
            <w:tcW w:w="5671" w:type="dxa"/>
            <w:tcMar>
              <w:top w:w="108" w:type="dxa"/>
              <w:bottom w:w="108" w:type="dxa"/>
            </w:tcMar>
          </w:tcPr>
          <w:p w:rsidR="00726748" w:rsidRDefault="00726748" w:rsidP="0008202A">
            <w:pPr>
              <w:pStyle w:val="PTableTextRL"/>
            </w:pPr>
          </w:p>
        </w:tc>
      </w:tr>
      <w:tr w:rsidR="00726748" w:rsidTr="00726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tcMar>
              <w:top w:w="108" w:type="dxa"/>
              <w:bottom w:w="108" w:type="dxa"/>
            </w:tcMar>
          </w:tcPr>
          <w:p w:rsidR="00726748" w:rsidRDefault="00726748" w:rsidP="0008202A">
            <w:pPr>
              <w:pStyle w:val="PTableNumber"/>
            </w:pPr>
          </w:p>
        </w:tc>
        <w:tc>
          <w:tcPr>
            <w:tcW w:w="4677" w:type="dxa"/>
            <w:tcMar>
              <w:top w:w="108" w:type="dxa"/>
              <w:bottom w:w="108" w:type="dxa"/>
            </w:tcMar>
          </w:tcPr>
          <w:p w:rsidR="00726748" w:rsidRDefault="00726748" w:rsidP="0008202A">
            <w:pPr>
              <w:pStyle w:val="PTableTextFO"/>
              <w:spacing w:after="240"/>
            </w:pPr>
            <w:r>
              <w:t xml:space="preserve">A group of teenagers were asked their opinion </w:t>
            </w:r>
            <w:r>
              <w:br/>
              <w:t xml:space="preserve">on whether smoking in restaurants should be banned. The results are displayed in the </w:t>
            </w:r>
            <w:r>
              <w:br/>
              <w:t>column graph below:</w:t>
            </w:r>
          </w:p>
          <w:p w:rsidR="00726748" w:rsidRDefault="00726748" w:rsidP="0008202A">
            <w:pPr>
              <w:pStyle w:val="PTableTextCentred"/>
              <w:spacing w:after="240"/>
            </w:pPr>
            <w:r>
              <w:rPr>
                <w:noProof/>
              </w:rPr>
              <w:drawing>
                <wp:inline distT="0" distB="0" distL="0" distR="0">
                  <wp:extent cx="1661160" cy="1691640"/>
                  <wp:effectExtent l="19050" t="0" r="0" b="0"/>
                  <wp:docPr id="13" name="Picture 13" descr="MFWA1_2ed_WS_T01-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MFWA1_2ed_WS_T01-1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1160" cy="16916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26748" w:rsidRDefault="00726748" w:rsidP="0008202A">
            <w:pPr>
              <w:pStyle w:val="PTableTextNumbereda"/>
              <w:numPr>
                <w:ilvl w:val="0"/>
                <w:numId w:val="22"/>
              </w:numPr>
            </w:pPr>
            <w:r>
              <w:t>How many females agree with banning smoking in restaurants?</w:t>
            </w:r>
          </w:p>
          <w:p w:rsidR="00726748" w:rsidRDefault="00726748" w:rsidP="0008202A">
            <w:pPr>
              <w:pStyle w:val="PTableTextNumbereda"/>
              <w:numPr>
                <w:ilvl w:val="0"/>
                <w:numId w:val="22"/>
              </w:numPr>
            </w:pPr>
            <w:r>
              <w:t>How many males agree with banning smoking in restaurants?</w:t>
            </w:r>
          </w:p>
          <w:p w:rsidR="00726748" w:rsidRDefault="00726748" w:rsidP="0008202A">
            <w:pPr>
              <w:pStyle w:val="PTableTextNumbereda"/>
              <w:numPr>
                <w:ilvl w:val="0"/>
                <w:numId w:val="22"/>
              </w:numPr>
            </w:pPr>
            <w:r>
              <w:t>What is the total number of students who disagree with banning smoking in restaurants?</w:t>
            </w:r>
          </w:p>
          <w:p w:rsidR="00726748" w:rsidRDefault="00726748" w:rsidP="0008202A">
            <w:pPr>
              <w:pStyle w:val="PTableTextNumbereda"/>
              <w:numPr>
                <w:ilvl w:val="0"/>
                <w:numId w:val="22"/>
              </w:numPr>
            </w:pPr>
            <w:r>
              <w:t>How many female students are against banning smoking in restaurants?</w:t>
            </w:r>
          </w:p>
        </w:tc>
        <w:tc>
          <w:tcPr>
            <w:tcW w:w="5671" w:type="dxa"/>
            <w:tcMar>
              <w:top w:w="108" w:type="dxa"/>
              <w:bottom w:w="108" w:type="dxa"/>
            </w:tcMar>
          </w:tcPr>
          <w:p w:rsidR="00726748" w:rsidRDefault="00726748" w:rsidP="0008202A">
            <w:pPr>
              <w:pStyle w:val="PTableTextRL"/>
            </w:pPr>
          </w:p>
        </w:tc>
      </w:tr>
      <w:tr w:rsidR="00726748" w:rsidTr="00726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tcMar>
              <w:top w:w="108" w:type="dxa"/>
              <w:bottom w:w="108" w:type="dxa"/>
            </w:tcMar>
          </w:tcPr>
          <w:p w:rsidR="00726748" w:rsidRDefault="00726748" w:rsidP="0008202A">
            <w:pPr>
              <w:pStyle w:val="PTableNumber"/>
            </w:pPr>
          </w:p>
        </w:tc>
        <w:tc>
          <w:tcPr>
            <w:tcW w:w="4677" w:type="dxa"/>
            <w:tcMar>
              <w:top w:w="108" w:type="dxa"/>
              <w:bottom w:w="108" w:type="dxa"/>
            </w:tcMar>
          </w:tcPr>
          <w:p w:rsidR="00726748" w:rsidRDefault="00726748" w:rsidP="0008202A">
            <w:pPr>
              <w:pStyle w:val="PTableTextFO"/>
              <w:spacing w:after="240"/>
            </w:pPr>
            <w:r>
              <w:t>The dot plot shows the ages of students in a class.</w:t>
            </w:r>
          </w:p>
          <w:p w:rsidR="00726748" w:rsidRDefault="00726748" w:rsidP="0008202A">
            <w:pPr>
              <w:pStyle w:val="PTableTextCentred"/>
            </w:pPr>
            <w:r>
              <w:rPr>
                <w:noProof/>
              </w:rPr>
              <w:drawing>
                <wp:inline distT="0" distB="0" distL="0" distR="0">
                  <wp:extent cx="1996440" cy="960120"/>
                  <wp:effectExtent l="19050" t="0" r="3810" b="0"/>
                  <wp:docPr id="14" name="Picture 14" descr="MFWA1_2ed_WS_T01-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MFWA1_2ed_WS_T01-1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6440" cy="9601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26748" w:rsidRDefault="00726748" w:rsidP="0008202A">
            <w:pPr>
              <w:pStyle w:val="PTableTextNumbereda"/>
              <w:numPr>
                <w:ilvl w:val="0"/>
                <w:numId w:val="23"/>
              </w:numPr>
              <w:spacing w:before="240"/>
            </w:pPr>
            <w:r>
              <w:t>How many students were in the class?</w:t>
            </w:r>
          </w:p>
          <w:p w:rsidR="00726748" w:rsidRDefault="00726748" w:rsidP="0008202A">
            <w:pPr>
              <w:pStyle w:val="PTableTextNumbereda"/>
            </w:pPr>
            <w:r>
              <w:t xml:space="preserve">How many students were at least </w:t>
            </w:r>
            <w:r>
              <w:br/>
              <w:t>15 years in age?</w:t>
            </w:r>
          </w:p>
          <w:p w:rsidR="00726748" w:rsidRDefault="00726748" w:rsidP="0008202A">
            <w:pPr>
              <w:pStyle w:val="PTableTextNumbereda"/>
            </w:pPr>
            <w:r>
              <w:t>What was the mode?</w:t>
            </w:r>
          </w:p>
        </w:tc>
        <w:tc>
          <w:tcPr>
            <w:tcW w:w="5671" w:type="dxa"/>
            <w:tcMar>
              <w:top w:w="108" w:type="dxa"/>
              <w:bottom w:w="108" w:type="dxa"/>
            </w:tcMar>
          </w:tcPr>
          <w:p w:rsidR="00726748" w:rsidRDefault="00726748" w:rsidP="0008202A">
            <w:pPr>
              <w:pStyle w:val="PTableTextRL"/>
            </w:pPr>
          </w:p>
        </w:tc>
      </w:tr>
      <w:tr w:rsidR="00726748" w:rsidTr="0072674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9" w:type="dxa"/>
            <w:tcMar>
              <w:top w:w="108" w:type="dxa"/>
              <w:bottom w:w="108" w:type="dxa"/>
            </w:tcMar>
          </w:tcPr>
          <w:p w:rsidR="00726748" w:rsidRDefault="00726748" w:rsidP="0008202A">
            <w:pPr>
              <w:pStyle w:val="PTableNumber"/>
            </w:pPr>
          </w:p>
        </w:tc>
        <w:tc>
          <w:tcPr>
            <w:tcW w:w="4677" w:type="dxa"/>
            <w:tcMar>
              <w:top w:w="108" w:type="dxa"/>
              <w:bottom w:w="108" w:type="dxa"/>
            </w:tcMar>
          </w:tcPr>
          <w:p w:rsidR="00726748" w:rsidRDefault="00726748" w:rsidP="0008202A">
            <w:pPr>
              <w:pStyle w:val="PTableTextFO"/>
            </w:pPr>
            <w:r>
              <w:t>The following data shows the results of the goals scored by Perth Glory in one season:</w:t>
            </w:r>
          </w:p>
          <w:p w:rsidR="00726748" w:rsidRPr="00492558" w:rsidRDefault="00726748" w:rsidP="0008202A">
            <w:pPr>
              <w:pStyle w:val="PTableTextIndent"/>
              <w:rPr>
                <w:rStyle w:val="PBoldAsIs"/>
              </w:rPr>
            </w:pPr>
            <w:r w:rsidRPr="00492558">
              <w:rPr>
                <w:rStyle w:val="PBoldAsIs"/>
              </w:rPr>
              <w:t xml:space="preserve">1, 1, 2, 3, 3, 3, 5, 6, 6, 6, 6, </w:t>
            </w:r>
            <w:r w:rsidRPr="00492558">
              <w:rPr>
                <w:rStyle w:val="PBoldAsIs"/>
              </w:rPr>
              <w:br/>
              <w:t>7, 9, 9, 10, 10, 10, 10, 10</w:t>
            </w:r>
          </w:p>
          <w:p w:rsidR="00726748" w:rsidRDefault="00726748" w:rsidP="0008202A">
            <w:pPr>
              <w:pStyle w:val="PTableTextFO"/>
            </w:pPr>
            <w:r>
              <w:t>Find the:</w:t>
            </w:r>
          </w:p>
          <w:p w:rsidR="00726748" w:rsidRDefault="00726748" w:rsidP="0008202A">
            <w:pPr>
              <w:pStyle w:val="PTableTextNumbereda"/>
              <w:numPr>
                <w:ilvl w:val="0"/>
                <w:numId w:val="25"/>
              </w:numPr>
            </w:pPr>
            <w:r>
              <w:t>mean</w:t>
            </w:r>
          </w:p>
          <w:p w:rsidR="00726748" w:rsidRDefault="00726748" w:rsidP="0008202A">
            <w:pPr>
              <w:pStyle w:val="PTableTextNumbereda"/>
              <w:numPr>
                <w:ilvl w:val="0"/>
                <w:numId w:val="25"/>
              </w:numPr>
            </w:pPr>
            <w:r>
              <w:t>mode</w:t>
            </w:r>
          </w:p>
          <w:p w:rsidR="00726748" w:rsidRDefault="00726748" w:rsidP="0008202A">
            <w:pPr>
              <w:pStyle w:val="PTableTextNumbereda"/>
              <w:numPr>
                <w:ilvl w:val="0"/>
                <w:numId w:val="25"/>
              </w:numPr>
            </w:pPr>
            <w:r>
              <w:t>median</w:t>
            </w:r>
          </w:p>
          <w:p w:rsidR="00726748" w:rsidRDefault="00726748" w:rsidP="0008202A">
            <w:pPr>
              <w:pStyle w:val="PTableTextNumbereda"/>
              <w:numPr>
                <w:ilvl w:val="0"/>
                <w:numId w:val="25"/>
              </w:numPr>
            </w:pPr>
            <w:r>
              <w:t>range</w:t>
            </w:r>
          </w:p>
        </w:tc>
        <w:tc>
          <w:tcPr>
            <w:tcW w:w="5671" w:type="dxa"/>
            <w:tcMar>
              <w:top w:w="108" w:type="dxa"/>
              <w:bottom w:w="108" w:type="dxa"/>
            </w:tcMar>
          </w:tcPr>
          <w:p w:rsidR="00726748" w:rsidRDefault="00726748" w:rsidP="0008202A">
            <w:pPr>
              <w:pStyle w:val="PTableTextRL"/>
            </w:pPr>
          </w:p>
        </w:tc>
      </w:tr>
      <w:tr w:rsidR="00726748" w:rsidTr="009559C8">
        <w:tblPrEx>
          <w:tblCellMar>
            <w:top w:w="0" w:type="dxa"/>
            <w:bottom w:w="0" w:type="dxa"/>
          </w:tblCellMar>
        </w:tblPrEx>
        <w:trPr>
          <w:cantSplit/>
          <w:trHeight w:val="2690"/>
        </w:trPr>
        <w:tc>
          <w:tcPr>
            <w:tcW w:w="709" w:type="dxa"/>
            <w:tcMar>
              <w:top w:w="108" w:type="dxa"/>
              <w:bottom w:w="108" w:type="dxa"/>
            </w:tcMar>
          </w:tcPr>
          <w:p w:rsidR="00726748" w:rsidRDefault="00726748" w:rsidP="0008202A">
            <w:pPr>
              <w:pStyle w:val="PTableNumber"/>
            </w:pPr>
          </w:p>
        </w:tc>
        <w:tc>
          <w:tcPr>
            <w:tcW w:w="4677" w:type="dxa"/>
            <w:tcMar>
              <w:top w:w="108" w:type="dxa"/>
              <w:bottom w:w="108" w:type="dxa"/>
            </w:tcMar>
          </w:tcPr>
          <w:p w:rsidR="00726748" w:rsidRDefault="00726748" w:rsidP="0008202A">
            <w:pPr>
              <w:pStyle w:val="PTableTextNumbereda"/>
              <w:numPr>
                <w:ilvl w:val="0"/>
                <w:numId w:val="30"/>
              </w:numPr>
            </w:pPr>
            <w:r>
              <w:t>Draw a stem-and-leaf plot for the test results for a group of year 8 students:</w:t>
            </w:r>
          </w:p>
          <w:p w:rsidR="00DA6FE1" w:rsidRDefault="00DA6FE1" w:rsidP="00DA6FE1">
            <w:pPr>
              <w:pStyle w:val="PTableTextNumbereda"/>
              <w:numPr>
                <w:ilvl w:val="0"/>
                <w:numId w:val="0"/>
              </w:numPr>
              <w:ind w:left="851"/>
            </w:pPr>
          </w:p>
          <w:p w:rsidR="00DA6FE1" w:rsidRPr="00492558" w:rsidRDefault="00726748" w:rsidP="00DA6FE1">
            <w:pPr>
              <w:pStyle w:val="PTableTextIndent"/>
              <w:rPr>
                <w:rStyle w:val="PBoldAsIs"/>
              </w:rPr>
            </w:pPr>
            <w:r w:rsidRPr="00492558">
              <w:rPr>
                <w:rStyle w:val="PBoldAsIs"/>
              </w:rPr>
              <w:t xml:space="preserve">3, 5, 7, 12, 14, 16, 17, 20, 23, </w:t>
            </w:r>
            <w:r w:rsidRPr="00492558">
              <w:rPr>
                <w:rStyle w:val="PBoldAsIs"/>
              </w:rPr>
              <w:br/>
              <w:t>29, 32, 32, 33, 34, 40, 49</w:t>
            </w:r>
          </w:p>
          <w:p w:rsidR="00726748" w:rsidRDefault="00726748" w:rsidP="0008202A">
            <w:pPr>
              <w:pStyle w:val="PTableTextNumbereda"/>
            </w:pPr>
            <w:r>
              <w:t>How many students completed the test?</w:t>
            </w:r>
          </w:p>
          <w:p w:rsidR="00726748" w:rsidRDefault="00726748" w:rsidP="0008202A">
            <w:pPr>
              <w:pStyle w:val="PTableTextNumbereda"/>
            </w:pPr>
            <w:r>
              <w:t>What was the average result?</w:t>
            </w:r>
          </w:p>
          <w:p w:rsidR="00726748" w:rsidRDefault="00726748" w:rsidP="0008202A">
            <w:pPr>
              <w:pStyle w:val="PTableTextNumbereda"/>
            </w:pPr>
            <w:r>
              <w:t>What was the modal score?</w:t>
            </w:r>
          </w:p>
          <w:p w:rsidR="00726748" w:rsidRDefault="00726748" w:rsidP="0008202A">
            <w:pPr>
              <w:pStyle w:val="PTableTextNumbereda"/>
            </w:pPr>
            <w:r>
              <w:t>What was the range of the results?</w:t>
            </w:r>
          </w:p>
          <w:p w:rsidR="00726748" w:rsidRDefault="00726748" w:rsidP="0008202A">
            <w:pPr>
              <w:pStyle w:val="PTableTextNumbereda"/>
            </w:pPr>
            <w:r>
              <w:t>What was the median?</w:t>
            </w:r>
          </w:p>
        </w:tc>
        <w:tc>
          <w:tcPr>
            <w:tcW w:w="5671" w:type="dxa"/>
            <w:tcMar>
              <w:top w:w="108" w:type="dxa"/>
              <w:bottom w:w="108" w:type="dxa"/>
            </w:tcMar>
          </w:tcPr>
          <w:p w:rsidR="00726748" w:rsidRDefault="00726748" w:rsidP="0008202A">
            <w:pPr>
              <w:pStyle w:val="PTableTextRL"/>
            </w:pPr>
          </w:p>
        </w:tc>
      </w:tr>
      <w:tr w:rsidR="00FE4183" w:rsidTr="002D7567">
        <w:tblPrEx>
          <w:tblCellMar>
            <w:top w:w="0" w:type="dxa"/>
            <w:bottom w:w="0" w:type="dxa"/>
          </w:tblCellMar>
        </w:tblPrEx>
        <w:trPr>
          <w:cantSplit/>
          <w:trHeight w:val="5028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:rsidR="00FE4183" w:rsidRDefault="00FE4183" w:rsidP="0057741C">
            <w:pPr>
              <w:pStyle w:val="PTableNumber"/>
            </w:pPr>
          </w:p>
        </w:tc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:rsidR="00DA6FE1" w:rsidRDefault="00DA6FE1" w:rsidP="00DA6FE1">
            <w:pPr>
              <w:pStyle w:val="PTableTextFO"/>
            </w:pPr>
            <w:r>
              <w:t>A survey recorded the number of pets owned by each student in a class. The results were:</w:t>
            </w:r>
          </w:p>
          <w:tbl>
            <w:tblPr>
              <w:tblW w:w="283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/>
            </w:tblPr>
            <w:tblGrid>
              <w:gridCol w:w="1418"/>
              <w:gridCol w:w="1418"/>
            </w:tblGrid>
            <w:tr w:rsidR="00DA6FE1" w:rsidTr="0057741C">
              <w:tblPrEx>
                <w:tblCellMar>
                  <w:top w:w="0" w:type="dxa"/>
                  <w:bottom w:w="0" w:type="dxa"/>
                </w:tblCellMar>
              </w:tblPrEx>
              <w:trPr>
                <w:trHeight w:val="321"/>
              </w:trPr>
              <w:tc>
                <w:tcPr>
                  <w:tcW w:w="1418" w:type="dxa"/>
                </w:tcPr>
                <w:p w:rsidR="00DA6FE1" w:rsidRPr="0076630E" w:rsidRDefault="00DA6FE1" w:rsidP="0057741C">
                  <w:pPr>
                    <w:pStyle w:val="PTableTextCentred"/>
                    <w:rPr>
                      <w:rStyle w:val="PBoldAsIs"/>
                    </w:rPr>
                  </w:pPr>
                  <w:r w:rsidRPr="0076630E">
                    <w:rPr>
                      <w:rStyle w:val="PBoldAsIs"/>
                    </w:rPr>
                    <w:t>Number of pets</w:t>
                  </w:r>
                </w:p>
              </w:tc>
              <w:tc>
                <w:tcPr>
                  <w:tcW w:w="1418" w:type="dxa"/>
                </w:tcPr>
                <w:p w:rsidR="00DA6FE1" w:rsidRPr="0076630E" w:rsidRDefault="00DA6FE1" w:rsidP="0057741C">
                  <w:pPr>
                    <w:pStyle w:val="PTableTextCentred"/>
                    <w:rPr>
                      <w:rStyle w:val="PBoldAsIs"/>
                    </w:rPr>
                  </w:pPr>
                  <w:r w:rsidRPr="0076630E">
                    <w:rPr>
                      <w:rStyle w:val="PBoldAsIs"/>
                    </w:rPr>
                    <w:t>Frequency</w:t>
                  </w:r>
                </w:p>
              </w:tc>
            </w:tr>
            <w:tr w:rsidR="00DA6FE1" w:rsidTr="0057741C">
              <w:tblPrEx>
                <w:tblCellMar>
                  <w:top w:w="0" w:type="dxa"/>
                  <w:bottom w:w="0" w:type="dxa"/>
                </w:tblCellMar>
              </w:tblPrEx>
              <w:trPr>
                <w:trHeight w:val="371"/>
              </w:trPr>
              <w:tc>
                <w:tcPr>
                  <w:tcW w:w="1418" w:type="dxa"/>
                </w:tcPr>
                <w:p w:rsidR="00DA6FE1" w:rsidRDefault="00DA6FE1" w:rsidP="0057741C">
                  <w:pPr>
                    <w:pStyle w:val="PTableTextCentred"/>
                  </w:pPr>
                  <w:r>
                    <w:t>0</w:t>
                  </w:r>
                </w:p>
              </w:tc>
              <w:tc>
                <w:tcPr>
                  <w:tcW w:w="1418" w:type="dxa"/>
                </w:tcPr>
                <w:p w:rsidR="00DA6FE1" w:rsidRDefault="00DA6FE1" w:rsidP="0057741C">
                  <w:pPr>
                    <w:pStyle w:val="PTableTextCentred"/>
                  </w:pPr>
                  <w:r>
                    <w:t>7</w:t>
                  </w:r>
                </w:p>
              </w:tc>
            </w:tr>
            <w:tr w:rsidR="00DA6FE1" w:rsidTr="0057741C">
              <w:tblPrEx>
                <w:tblCellMar>
                  <w:top w:w="0" w:type="dxa"/>
                  <w:bottom w:w="0" w:type="dxa"/>
                </w:tblCellMar>
              </w:tblPrEx>
              <w:trPr>
                <w:trHeight w:val="371"/>
              </w:trPr>
              <w:tc>
                <w:tcPr>
                  <w:tcW w:w="1418" w:type="dxa"/>
                </w:tcPr>
                <w:p w:rsidR="00DA6FE1" w:rsidRDefault="00DA6FE1" w:rsidP="0057741C">
                  <w:pPr>
                    <w:pStyle w:val="PTableTextCentred"/>
                  </w:pPr>
                  <w:r>
                    <w:t>1</w:t>
                  </w:r>
                </w:p>
              </w:tc>
              <w:tc>
                <w:tcPr>
                  <w:tcW w:w="1418" w:type="dxa"/>
                </w:tcPr>
                <w:p w:rsidR="00DA6FE1" w:rsidRDefault="00DA6FE1" w:rsidP="0057741C">
                  <w:pPr>
                    <w:pStyle w:val="PTableTextCentred"/>
                  </w:pPr>
                  <w:r>
                    <w:t>10</w:t>
                  </w:r>
                </w:p>
              </w:tc>
            </w:tr>
            <w:tr w:rsidR="00DA6FE1" w:rsidTr="0057741C">
              <w:tblPrEx>
                <w:tblCellMar>
                  <w:top w:w="0" w:type="dxa"/>
                  <w:bottom w:w="0" w:type="dxa"/>
                </w:tblCellMar>
              </w:tblPrEx>
              <w:trPr>
                <w:trHeight w:val="371"/>
              </w:trPr>
              <w:tc>
                <w:tcPr>
                  <w:tcW w:w="1418" w:type="dxa"/>
                </w:tcPr>
                <w:p w:rsidR="00DA6FE1" w:rsidRDefault="00DA6FE1" w:rsidP="0057741C">
                  <w:pPr>
                    <w:pStyle w:val="PTableTextCentred"/>
                  </w:pPr>
                  <w:r>
                    <w:t>2</w:t>
                  </w:r>
                </w:p>
              </w:tc>
              <w:tc>
                <w:tcPr>
                  <w:tcW w:w="1418" w:type="dxa"/>
                </w:tcPr>
                <w:p w:rsidR="00DA6FE1" w:rsidRDefault="00DA6FE1" w:rsidP="0057741C">
                  <w:pPr>
                    <w:pStyle w:val="PTableTextCentred"/>
                  </w:pPr>
                  <w:r>
                    <w:t>5</w:t>
                  </w:r>
                </w:p>
              </w:tc>
            </w:tr>
            <w:tr w:rsidR="00DA6FE1" w:rsidTr="0057741C">
              <w:tblPrEx>
                <w:tblCellMar>
                  <w:top w:w="0" w:type="dxa"/>
                  <w:bottom w:w="0" w:type="dxa"/>
                </w:tblCellMar>
              </w:tblPrEx>
              <w:trPr>
                <w:trHeight w:val="371"/>
              </w:trPr>
              <w:tc>
                <w:tcPr>
                  <w:tcW w:w="1418" w:type="dxa"/>
                </w:tcPr>
                <w:p w:rsidR="00DA6FE1" w:rsidRDefault="00DA6FE1" w:rsidP="0057741C">
                  <w:pPr>
                    <w:pStyle w:val="PTableTextCentred"/>
                  </w:pPr>
                  <w:r>
                    <w:t>3</w:t>
                  </w:r>
                </w:p>
              </w:tc>
              <w:tc>
                <w:tcPr>
                  <w:tcW w:w="1418" w:type="dxa"/>
                </w:tcPr>
                <w:p w:rsidR="00DA6FE1" w:rsidRDefault="00DA6FE1" w:rsidP="0057741C">
                  <w:pPr>
                    <w:pStyle w:val="PTableTextCentred"/>
                  </w:pPr>
                  <w:r>
                    <w:t>2</w:t>
                  </w:r>
                </w:p>
              </w:tc>
            </w:tr>
            <w:tr w:rsidR="00DA6FE1" w:rsidTr="0057741C">
              <w:tblPrEx>
                <w:tblCellMar>
                  <w:top w:w="0" w:type="dxa"/>
                  <w:bottom w:w="0" w:type="dxa"/>
                </w:tblCellMar>
              </w:tblPrEx>
              <w:trPr>
                <w:trHeight w:val="371"/>
              </w:trPr>
              <w:tc>
                <w:tcPr>
                  <w:tcW w:w="1418" w:type="dxa"/>
                </w:tcPr>
                <w:p w:rsidR="00DA6FE1" w:rsidRDefault="00DA6FE1" w:rsidP="0057741C">
                  <w:pPr>
                    <w:pStyle w:val="PTableTextCentred"/>
                  </w:pPr>
                  <w:r>
                    <w:t>4</w:t>
                  </w:r>
                </w:p>
              </w:tc>
              <w:tc>
                <w:tcPr>
                  <w:tcW w:w="1418" w:type="dxa"/>
                </w:tcPr>
                <w:p w:rsidR="00DA6FE1" w:rsidRDefault="00DA6FE1" w:rsidP="0057741C">
                  <w:pPr>
                    <w:pStyle w:val="PTableTextCentred"/>
                  </w:pPr>
                  <w:r>
                    <w:t>1</w:t>
                  </w:r>
                </w:p>
              </w:tc>
            </w:tr>
          </w:tbl>
          <w:p w:rsidR="00DA6FE1" w:rsidRDefault="00DA6FE1" w:rsidP="00DA6FE1">
            <w:pPr>
              <w:pStyle w:val="PTableTextNumbereda"/>
              <w:numPr>
                <w:ilvl w:val="0"/>
                <w:numId w:val="0"/>
              </w:numPr>
              <w:ind w:left="851"/>
            </w:pPr>
          </w:p>
          <w:p w:rsidR="00DA6FE1" w:rsidRDefault="00DA6FE1" w:rsidP="00DA6FE1">
            <w:pPr>
              <w:pStyle w:val="PTableTextNumbereda"/>
              <w:numPr>
                <w:ilvl w:val="0"/>
                <w:numId w:val="32"/>
              </w:numPr>
            </w:pPr>
            <w:r>
              <w:t>Draw a histogram to represent the data.</w:t>
            </w:r>
          </w:p>
          <w:p w:rsidR="00DA6FE1" w:rsidRDefault="00DA6FE1" w:rsidP="00DA6FE1">
            <w:pPr>
              <w:pStyle w:val="PTableTextNumbereda"/>
              <w:numPr>
                <w:ilvl w:val="0"/>
                <w:numId w:val="0"/>
              </w:numPr>
              <w:ind w:left="851"/>
            </w:pPr>
          </w:p>
          <w:p w:rsidR="00DA6FE1" w:rsidRDefault="00DA6FE1" w:rsidP="00DA6FE1">
            <w:pPr>
              <w:pStyle w:val="PTableTextNumbereda"/>
              <w:numPr>
                <w:ilvl w:val="0"/>
                <w:numId w:val="32"/>
              </w:numPr>
            </w:pPr>
            <w:r>
              <w:t>What is the mode of the data?</w:t>
            </w:r>
          </w:p>
          <w:p w:rsidR="00DA6FE1" w:rsidRDefault="00DA6FE1" w:rsidP="00DA6FE1">
            <w:pPr>
              <w:pStyle w:val="PTableTextNumbereda"/>
              <w:numPr>
                <w:ilvl w:val="0"/>
                <w:numId w:val="0"/>
              </w:numPr>
            </w:pPr>
          </w:p>
          <w:p w:rsidR="00DA6FE1" w:rsidRDefault="00DA6FE1" w:rsidP="002D7567">
            <w:pPr>
              <w:pStyle w:val="PTableTextNumbereda"/>
              <w:numPr>
                <w:ilvl w:val="0"/>
                <w:numId w:val="32"/>
              </w:numPr>
            </w:pPr>
            <w:r>
              <w:t>Calculate the mean of the data?</w:t>
            </w:r>
          </w:p>
        </w:tc>
        <w:tc>
          <w:tcPr>
            <w:tcW w:w="56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8" w:type="dxa"/>
              <w:bottom w:w="108" w:type="dxa"/>
            </w:tcMar>
          </w:tcPr>
          <w:p w:rsidR="00FE4183" w:rsidRDefault="00FE4183" w:rsidP="0057741C">
            <w:pPr>
              <w:pStyle w:val="PTableTextRL"/>
            </w:pPr>
          </w:p>
        </w:tc>
      </w:tr>
    </w:tbl>
    <w:p w:rsidR="0008202A" w:rsidRDefault="002D7567" w:rsidP="002D7567"/>
    <w:sectPr w:rsidR="0008202A" w:rsidSect="009559C8">
      <w:pgSz w:w="11906" w:h="16838"/>
      <w:pgMar w:top="284" w:right="567" w:bottom="567" w:left="567" w:header="709" w:footer="709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202A" w:rsidRDefault="002D7567">
      <w:r>
        <w:separator/>
      </w:r>
    </w:p>
  </w:endnote>
  <w:endnote w:type="continuationSeparator" w:id="0">
    <w:p w:rsidR="0008202A" w:rsidRDefault="002D756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202A" w:rsidRDefault="002D7567">
      <w:r>
        <w:separator/>
      </w:r>
    </w:p>
  </w:footnote>
  <w:footnote w:type="continuationSeparator" w:id="0">
    <w:p w:rsidR="0008202A" w:rsidRDefault="002D756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B49A6"/>
    <w:multiLevelType w:val="singleLevel"/>
    <w:tmpl w:val="4D0C4D7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1">
    <w:nsid w:val="1409450E"/>
    <w:multiLevelType w:val="singleLevel"/>
    <w:tmpl w:val="D5B623E2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1A35240E"/>
    <w:multiLevelType w:val="singleLevel"/>
    <w:tmpl w:val="0C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27E83A3F"/>
    <w:multiLevelType w:val="singleLevel"/>
    <w:tmpl w:val="00CCF232"/>
    <w:lvl w:ilvl="0">
      <w:start w:val="1"/>
      <w:numFmt w:val="decimal"/>
      <w:pStyle w:val="PTableTextFO"/>
      <w:lvlText w:val="%1"/>
      <w:lvlJc w:val="left"/>
      <w:pPr>
        <w:tabs>
          <w:tab w:val="num" w:pos="360"/>
        </w:tabs>
        <w:ind w:left="284" w:hanging="284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4">
    <w:nsid w:val="35B04D20"/>
    <w:multiLevelType w:val="multilevel"/>
    <w:tmpl w:val="F0BE726E"/>
    <w:lvl w:ilvl="0">
      <w:start w:val="1"/>
      <w:numFmt w:val="none"/>
      <w:pStyle w:val="PScor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lowerLetter"/>
      <w:lvlText w:val="%2"/>
      <w:lvlJc w:val="left"/>
      <w:pPr>
        <w:tabs>
          <w:tab w:val="num" w:pos="1134"/>
        </w:tabs>
        <w:ind w:left="1134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lowerRoman"/>
      <w:lvlText w:val="%3) "/>
      <w:lvlJc w:val="left"/>
      <w:pPr>
        <w:tabs>
          <w:tab w:val="num" w:pos="1571"/>
        </w:tabs>
        <w:ind w:left="1134" w:hanging="283"/>
      </w:pPr>
    </w:lvl>
    <w:lvl w:ilvl="3">
      <w:start w:val="1"/>
      <w:numFmt w:val="decimal"/>
      <w:lvlText w:val="%4"/>
      <w:lvlJc w:val="left"/>
      <w:pPr>
        <w:tabs>
          <w:tab w:val="num" w:pos="2520"/>
        </w:tabs>
        <w:ind w:left="216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576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5">
    <w:nsid w:val="401F2203"/>
    <w:multiLevelType w:val="singleLevel"/>
    <w:tmpl w:val="0F766D72"/>
    <w:lvl w:ilvl="0">
      <w:start w:val="1"/>
      <w:numFmt w:val="lowerLetter"/>
      <w:lvlText w:val="%1)"/>
      <w:lvlJc w:val="left"/>
      <w:pPr>
        <w:tabs>
          <w:tab w:val="num" w:pos="644"/>
        </w:tabs>
        <w:ind w:left="567" w:hanging="283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6">
    <w:nsid w:val="4DA50416"/>
    <w:multiLevelType w:val="multilevel"/>
    <w:tmpl w:val="F0BE726E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lowerLetter"/>
      <w:lvlText w:val="%2"/>
      <w:lvlJc w:val="left"/>
      <w:pPr>
        <w:tabs>
          <w:tab w:val="num" w:pos="1134"/>
        </w:tabs>
        <w:ind w:left="1134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lowerRoman"/>
      <w:lvlText w:val="%3) "/>
      <w:lvlJc w:val="left"/>
      <w:pPr>
        <w:tabs>
          <w:tab w:val="num" w:pos="1571"/>
        </w:tabs>
        <w:ind w:left="1134" w:hanging="283"/>
      </w:pPr>
    </w:lvl>
    <w:lvl w:ilvl="3">
      <w:start w:val="1"/>
      <w:numFmt w:val="decimal"/>
      <w:lvlText w:val="%4"/>
      <w:lvlJc w:val="left"/>
      <w:pPr>
        <w:tabs>
          <w:tab w:val="num" w:pos="2520"/>
        </w:tabs>
        <w:ind w:left="216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576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7">
    <w:nsid w:val="53052DC9"/>
    <w:multiLevelType w:val="multilevel"/>
    <w:tmpl w:val="F0BE726E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lowerLetter"/>
      <w:lvlText w:val="%2"/>
      <w:lvlJc w:val="left"/>
      <w:pPr>
        <w:tabs>
          <w:tab w:val="num" w:pos="1134"/>
        </w:tabs>
        <w:ind w:left="1134" w:hanging="567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lowerRoman"/>
      <w:lvlText w:val="%3) "/>
      <w:lvlJc w:val="left"/>
      <w:pPr>
        <w:tabs>
          <w:tab w:val="num" w:pos="1571"/>
        </w:tabs>
        <w:ind w:left="1134" w:hanging="283"/>
      </w:pPr>
    </w:lvl>
    <w:lvl w:ilvl="3">
      <w:start w:val="1"/>
      <w:numFmt w:val="decimal"/>
      <w:lvlText w:val="%4"/>
      <w:lvlJc w:val="left"/>
      <w:pPr>
        <w:tabs>
          <w:tab w:val="num" w:pos="2520"/>
        </w:tabs>
        <w:ind w:left="216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ascii="Times New Roman" w:hAnsi="Times New Roman" w:hint="default"/>
        <w:b w:val="0"/>
        <w:i w:val="0"/>
        <w:sz w:val="24"/>
      </w:rPr>
    </w:lvl>
    <w:lvl w:ilvl="6">
      <w:start w:val="1"/>
      <w:numFmt w:val="lowerRoman"/>
      <w:lvlText w:val="(%7)"/>
      <w:lvlJc w:val="left"/>
      <w:pPr>
        <w:tabs>
          <w:tab w:val="num" w:pos="5040"/>
        </w:tabs>
        <w:ind w:left="4320" w:firstLine="0"/>
      </w:pPr>
      <w:rPr>
        <w:rFonts w:ascii="Times New Roman" w:hAnsi="Times New Roman" w:hint="default"/>
        <w:b w:val="0"/>
        <w:i w:val="0"/>
        <w:sz w:val="24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ascii="Times New Roman" w:hAnsi="Times New Roman" w:hint="default"/>
        <w:b w:val="0"/>
        <w:i w:val="0"/>
        <w:sz w:val="24"/>
      </w:rPr>
    </w:lvl>
    <w:lvl w:ilvl="8">
      <w:start w:val="1"/>
      <w:numFmt w:val="lowerRoman"/>
      <w:lvlText w:val="(%9)"/>
      <w:lvlJc w:val="left"/>
      <w:pPr>
        <w:tabs>
          <w:tab w:val="num" w:pos="6480"/>
        </w:tabs>
        <w:ind w:left="5760" w:firstLine="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8">
    <w:nsid w:val="64781DBD"/>
    <w:multiLevelType w:val="hybridMultilevel"/>
    <w:tmpl w:val="6D5E4804"/>
    <w:lvl w:ilvl="0" w:tplc="C7086BF4">
      <w:start w:val="1"/>
      <w:numFmt w:val="lowerLetter"/>
      <w:pStyle w:val="PTableTextNumbereda"/>
      <w:lvlText w:val="%1"/>
      <w:lvlJc w:val="left"/>
      <w:pPr>
        <w:tabs>
          <w:tab w:val="num" w:pos="851"/>
        </w:tabs>
        <w:ind w:left="851" w:hanging="284"/>
      </w:pPr>
      <w:rPr>
        <w:rFonts w:hint="default"/>
        <w:b/>
        <w:i w:val="0"/>
        <w:sz w:val="22"/>
      </w:rPr>
    </w:lvl>
    <w:lvl w:ilvl="1" w:tplc="B05E767A">
      <w:start w:val="1"/>
      <w:numFmt w:val="lowerRoman"/>
      <w:pStyle w:val="PTableTextNumberedi"/>
      <w:lvlText w:val="%2"/>
      <w:lvlJc w:val="left"/>
      <w:pPr>
        <w:tabs>
          <w:tab w:val="num" w:pos="1364"/>
        </w:tabs>
        <w:ind w:left="1364" w:hanging="284"/>
      </w:pPr>
      <w:rPr>
        <w:rFonts w:ascii="Times" w:hAnsi="Times"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98D648E"/>
    <w:multiLevelType w:val="hybridMultilevel"/>
    <w:tmpl w:val="6C80F232"/>
    <w:lvl w:ilvl="0" w:tplc="FC42520C">
      <w:start w:val="1"/>
      <w:numFmt w:val="decimal"/>
      <w:pStyle w:val="PTableNumber"/>
      <w:lvlText w:val="%1"/>
      <w:lvlJc w:val="left"/>
      <w:pPr>
        <w:tabs>
          <w:tab w:val="num" w:pos="284"/>
        </w:tabs>
        <w:ind w:left="284" w:hanging="284"/>
      </w:pPr>
      <w:rPr>
        <w:rFonts w:ascii="Times" w:hAnsi="Times" w:hint="default"/>
        <w:b/>
        <w:i w:val="0"/>
        <w:sz w:val="22"/>
      </w:rPr>
    </w:lvl>
    <w:lvl w:ilvl="1" w:tplc="C7086BF4">
      <w:start w:val="1"/>
      <w:numFmt w:val="lowerLetter"/>
      <w:lvlText w:val="%2"/>
      <w:lvlJc w:val="left"/>
      <w:pPr>
        <w:tabs>
          <w:tab w:val="num" w:pos="1364"/>
        </w:tabs>
        <w:ind w:left="1364" w:hanging="284"/>
      </w:pPr>
      <w:rPr>
        <w:rFonts w:hint="default"/>
        <w:b/>
        <w:i w:val="0"/>
        <w:sz w:val="22"/>
      </w:rPr>
    </w:lvl>
    <w:lvl w:ilvl="2" w:tplc="001B0409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1"/>
  </w:num>
  <w:num w:numId="7">
    <w:abstractNumId w:val="4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6"/>
  </w:num>
  <w:num w:numId="1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7"/>
  </w:num>
  <w:num w:numId="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9"/>
  </w:num>
  <w:num w:numId="19">
    <w:abstractNumId w:val="8"/>
  </w:num>
  <w:num w:numId="20">
    <w:abstractNumId w:val="8"/>
  </w:num>
  <w:num w:numId="21">
    <w:abstractNumId w:val="8"/>
    <w:lvlOverride w:ilvl="0">
      <w:startOverride w:val="1"/>
    </w:lvlOverride>
  </w:num>
  <w:num w:numId="22">
    <w:abstractNumId w:val="8"/>
    <w:lvlOverride w:ilvl="0">
      <w:startOverride w:val="1"/>
    </w:lvlOverride>
  </w:num>
  <w:num w:numId="23">
    <w:abstractNumId w:val="8"/>
    <w:lvlOverride w:ilvl="0">
      <w:startOverride w:val="1"/>
    </w:lvlOverride>
  </w:num>
  <w:num w:numId="24">
    <w:abstractNumId w:val="8"/>
    <w:lvlOverride w:ilvl="0">
      <w:startOverride w:val="1"/>
    </w:lvlOverride>
  </w:num>
  <w:num w:numId="25">
    <w:abstractNumId w:val="8"/>
    <w:lvlOverride w:ilvl="0">
      <w:startOverride w:val="1"/>
    </w:lvlOverride>
  </w:num>
  <w:num w:numId="26">
    <w:abstractNumId w:val="8"/>
    <w:lvlOverride w:ilvl="0">
      <w:startOverride w:val="1"/>
    </w:lvlOverride>
  </w:num>
  <w:num w:numId="27">
    <w:abstractNumId w:val="8"/>
    <w:lvlOverride w:ilvl="0">
      <w:startOverride w:val="1"/>
    </w:lvlOverride>
  </w:num>
  <w:num w:numId="28">
    <w:abstractNumId w:val="8"/>
    <w:lvlOverride w:ilvl="0">
      <w:startOverride w:val="1"/>
    </w:lvlOverride>
  </w:num>
  <w:num w:numId="29">
    <w:abstractNumId w:val="8"/>
  </w:num>
  <w:num w:numId="30">
    <w:abstractNumId w:val="8"/>
    <w:lvlOverride w:ilvl="0">
      <w:startOverride w:val="1"/>
    </w:lvlOverride>
  </w:num>
  <w:num w:numId="31">
    <w:abstractNumId w:val="8"/>
    <w:lvlOverride w:ilvl="0">
      <w:startOverride w:val="1"/>
    </w:lvlOverride>
  </w:num>
  <w:num w:numId="32">
    <w:abstractNumId w:val="8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AU" w:vendorID="8" w:dllVersion="513" w:checkStyle="1"/>
  <w:proofState w:spelling="clean" w:grammar="clean"/>
  <w:attachedTemplate r:id="rId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2B70"/>
    <w:rsid w:val="002D7567"/>
    <w:rsid w:val="00726748"/>
    <w:rsid w:val="009559C8"/>
    <w:rsid w:val="00DA6FE1"/>
    <w:rsid w:val="00FE41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2558"/>
    <w:rPr>
      <w:sz w:val="24"/>
      <w:szCs w:val="24"/>
    </w:rPr>
  </w:style>
  <w:style w:type="paragraph" w:styleId="Heading1">
    <w:name w:val="heading 1"/>
    <w:basedOn w:val="Normal"/>
    <w:next w:val="Normal"/>
    <w:qFormat/>
    <w:rsid w:val="0049255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5">
    <w:name w:val="heading 5"/>
    <w:basedOn w:val="Normal"/>
    <w:next w:val="Normal"/>
    <w:qFormat/>
    <w:rsid w:val="00492558"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rsid w:val="00492558"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rsid w:val="00492558"/>
    <w:p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rsid w:val="00492558"/>
    <w:p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rsid w:val="00492558"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semiHidden/>
    <w:rsid w:val="00492558"/>
  </w:style>
  <w:style w:type="table" w:default="1" w:styleId="TableNormal">
    <w:name w:val="Normal Table"/>
    <w:semiHidden/>
    <w:rsid w:val="00492558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492558"/>
  </w:style>
  <w:style w:type="paragraph" w:styleId="Footer">
    <w:name w:val="footer"/>
    <w:basedOn w:val="Normal"/>
    <w:semiHidden/>
    <w:rsid w:val="00492558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rsid w:val="00492558"/>
    <w:pPr>
      <w:tabs>
        <w:tab w:val="center" w:pos="4320"/>
        <w:tab w:val="right" w:pos="8640"/>
      </w:tabs>
    </w:pPr>
  </w:style>
  <w:style w:type="character" w:customStyle="1" w:styleId="PBoldAsIs">
    <w:name w:val="P: Bold As Is"/>
    <w:rsid w:val="00492558"/>
    <w:rPr>
      <w:b/>
    </w:rPr>
  </w:style>
  <w:style w:type="paragraph" w:customStyle="1" w:styleId="PFooter">
    <w:name w:val="P: Footer"/>
    <w:rsid w:val="00492558"/>
    <w:pPr>
      <w:widowControl w:val="0"/>
      <w:jc w:val="center"/>
    </w:pPr>
    <w:rPr>
      <w:rFonts w:ascii="Arial" w:hAnsi="Arial"/>
      <w:sz w:val="16"/>
      <w:szCs w:val="24"/>
    </w:rPr>
  </w:style>
  <w:style w:type="paragraph" w:customStyle="1" w:styleId="PHeader">
    <w:name w:val="P: Header"/>
    <w:rsid w:val="00492558"/>
    <w:pPr>
      <w:widowControl w:val="0"/>
    </w:pPr>
    <w:rPr>
      <w:rFonts w:ascii="Arial" w:hAnsi="Arial"/>
      <w:sz w:val="24"/>
      <w:szCs w:val="24"/>
    </w:rPr>
  </w:style>
  <w:style w:type="character" w:customStyle="1" w:styleId="PItalicAsIs">
    <w:name w:val="P: Italic As Is"/>
    <w:rsid w:val="00492558"/>
    <w:rPr>
      <w:i/>
    </w:rPr>
  </w:style>
  <w:style w:type="paragraph" w:customStyle="1" w:styleId="PNameclassLine">
    <w:name w:val="P: Name/class Line"/>
    <w:rsid w:val="00492558"/>
    <w:pPr>
      <w:widowControl w:val="0"/>
      <w:tabs>
        <w:tab w:val="left" w:pos="6237"/>
      </w:tabs>
      <w:spacing w:after="240"/>
    </w:pPr>
    <w:rPr>
      <w:rFonts w:ascii="Arial" w:hAnsi="Arial"/>
      <w:b/>
      <w:bCs/>
      <w:sz w:val="22"/>
    </w:rPr>
  </w:style>
  <w:style w:type="paragraph" w:customStyle="1" w:styleId="PScore">
    <w:name w:val="P: Score"/>
    <w:rsid w:val="00492558"/>
    <w:pPr>
      <w:widowControl w:val="0"/>
    </w:pPr>
    <w:rPr>
      <w:rFonts w:ascii="Times" w:hAnsi="Times"/>
      <w:color w:val="FF0000"/>
      <w:sz w:val="22"/>
      <w:lang w:eastAsia="en-US"/>
    </w:rPr>
  </w:style>
  <w:style w:type="paragraph" w:customStyle="1" w:styleId="PTableColHead">
    <w:name w:val="P: Table Col Head"/>
    <w:rsid w:val="00492558"/>
    <w:pPr>
      <w:widowControl w:val="0"/>
    </w:pPr>
    <w:rPr>
      <w:rFonts w:ascii="Arial" w:hAnsi="Arial"/>
      <w:b/>
      <w:bCs/>
      <w:sz w:val="22"/>
    </w:rPr>
  </w:style>
  <w:style w:type="paragraph" w:customStyle="1" w:styleId="PTableNumber">
    <w:name w:val="P: Table Number"/>
    <w:rsid w:val="00492558"/>
    <w:pPr>
      <w:widowControl w:val="0"/>
      <w:numPr>
        <w:numId w:val="18"/>
      </w:numPr>
    </w:pPr>
    <w:rPr>
      <w:rFonts w:ascii="Times" w:hAnsi="Times"/>
      <w:bCs/>
      <w:sz w:val="22"/>
    </w:rPr>
  </w:style>
  <w:style w:type="paragraph" w:customStyle="1" w:styleId="PTableTextCentred">
    <w:name w:val="P: Table Text Centred"/>
    <w:rsid w:val="00492558"/>
    <w:pPr>
      <w:widowControl w:val="0"/>
      <w:spacing w:after="60"/>
      <w:jc w:val="center"/>
    </w:pPr>
    <w:rPr>
      <w:rFonts w:ascii="Times" w:hAnsi="Times"/>
      <w:bCs/>
      <w:sz w:val="22"/>
    </w:rPr>
  </w:style>
  <w:style w:type="paragraph" w:customStyle="1" w:styleId="PTableTextFO">
    <w:name w:val="P: Table Text FO"/>
    <w:rsid w:val="00492558"/>
    <w:pPr>
      <w:widowControl w:val="0"/>
      <w:spacing w:after="60"/>
    </w:pPr>
    <w:rPr>
      <w:rFonts w:ascii="Times" w:hAnsi="Times"/>
      <w:bCs/>
      <w:sz w:val="22"/>
    </w:rPr>
  </w:style>
  <w:style w:type="paragraph" w:customStyle="1" w:styleId="PTableTextIndent">
    <w:name w:val="P: Table Text Indent"/>
    <w:rsid w:val="00492558"/>
    <w:pPr>
      <w:widowControl w:val="0"/>
      <w:spacing w:after="60"/>
      <w:ind w:left="567"/>
    </w:pPr>
    <w:rPr>
      <w:rFonts w:ascii="Times" w:hAnsi="Times"/>
      <w:bCs/>
      <w:sz w:val="22"/>
    </w:rPr>
  </w:style>
  <w:style w:type="paragraph" w:customStyle="1" w:styleId="PTableTextNumbereda">
    <w:name w:val="P: Table Text Numbered a"/>
    <w:rsid w:val="00492558"/>
    <w:pPr>
      <w:widowControl w:val="0"/>
      <w:numPr>
        <w:numId w:val="29"/>
      </w:numPr>
      <w:spacing w:after="60"/>
    </w:pPr>
    <w:rPr>
      <w:sz w:val="22"/>
      <w:lang w:eastAsia="en-US"/>
    </w:rPr>
  </w:style>
  <w:style w:type="paragraph" w:customStyle="1" w:styleId="PTableTextNumberedi">
    <w:name w:val="P: Table Text Numbered i"/>
    <w:rsid w:val="00492558"/>
    <w:pPr>
      <w:widowControl w:val="0"/>
      <w:numPr>
        <w:ilvl w:val="1"/>
        <w:numId w:val="20"/>
      </w:numPr>
      <w:spacing w:after="60"/>
    </w:pPr>
    <w:rPr>
      <w:rFonts w:ascii="Times" w:hAnsi="Times"/>
      <w:bCs/>
      <w:sz w:val="22"/>
    </w:rPr>
  </w:style>
  <w:style w:type="paragraph" w:customStyle="1" w:styleId="PTableTextRL">
    <w:name w:val="P: Table Text RL"/>
    <w:rsid w:val="00492558"/>
    <w:pPr>
      <w:widowControl w:val="0"/>
      <w:spacing w:after="60"/>
      <w:jc w:val="right"/>
    </w:pPr>
    <w:rPr>
      <w:rFonts w:ascii="Times" w:hAnsi="Times"/>
      <w:b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59C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9C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A6F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8703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8572">
          <w:marLeft w:val="0"/>
          <w:marRight w:val="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1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UGoweJo\My%20Documents\WA%20Maths%20Worksheets\New%20template\Worksheet%20maths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Worksheet maths template</Template>
  <TotalTime>23</TotalTime>
  <Pages>2</Pages>
  <Words>407</Words>
  <Characters>1726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Name: </vt:lpstr>
    </vt:vector>
  </TitlesOfParts>
  <Company>Pearson Education Australia</Company>
  <LinksUpToDate>false</LinksUpToDate>
  <CharactersWithSpaces>2129</CharactersWithSpaces>
  <SharedDoc>false</SharedDoc>
  <HLinks>
    <vt:vector size="30" baseType="variant">
      <vt:variant>
        <vt:i4>8257634</vt:i4>
      </vt:variant>
      <vt:variant>
        <vt:i4>2368</vt:i4>
      </vt:variant>
      <vt:variant>
        <vt:i4>1025</vt:i4>
      </vt:variant>
      <vt:variant>
        <vt:i4>1</vt:i4>
      </vt:variant>
      <vt:variant>
        <vt:lpwstr>MFWA1_2ed_WS_P01-26</vt:lpwstr>
      </vt:variant>
      <vt:variant>
        <vt:lpwstr/>
      </vt:variant>
      <vt:variant>
        <vt:i4>8192085</vt:i4>
      </vt:variant>
      <vt:variant>
        <vt:i4>2545</vt:i4>
      </vt:variant>
      <vt:variant>
        <vt:i4>1026</vt:i4>
      </vt:variant>
      <vt:variant>
        <vt:i4>1</vt:i4>
      </vt:variant>
      <vt:variant>
        <vt:lpwstr>MFWA1_2ed_WS_T01-150</vt:lpwstr>
      </vt:variant>
      <vt:variant>
        <vt:lpwstr/>
      </vt:variant>
      <vt:variant>
        <vt:i4>8192084</vt:i4>
      </vt:variant>
      <vt:variant>
        <vt:i4>3165</vt:i4>
      </vt:variant>
      <vt:variant>
        <vt:i4>1027</vt:i4>
      </vt:variant>
      <vt:variant>
        <vt:i4>1</vt:i4>
      </vt:variant>
      <vt:variant>
        <vt:lpwstr>MFWA1_2ed_WS_T01-151</vt:lpwstr>
      </vt:variant>
      <vt:variant>
        <vt:lpwstr/>
      </vt:variant>
      <vt:variant>
        <vt:i4>8192087</vt:i4>
      </vt:variant>
      <vt:variant>
        <vt:i4>4351</vt:i4>
      </vt:variant>
      <vt:variant>
        <vt:i4>1028</vt:i4>
      </vt:variant>
      <vt:variant>
        <vt:i4>1</vt:i4>
      </vt:variant>
      <vt:variant>
        <vt:lpwstr>MFWA1_2ed_WS_T01-152</vt:lpwstr>
      </vt:variant>
      <vt:variant>
        <vt:lpwstr/>
      </vt:variant>
      <vt:variant>
        <vt:i4>8192098</vt:i4>
      </vt:variant>
      <vt:variant>
        <vt:i4>-1</vt:i4>
      </vt:variant>
      <vt:variant>
        <vt:i4>1031</vt:i4>
      </vt:variant>
      <vt:variant>
        <vt:i4>1</vt:i4>
      </vt:variant>
      <vt:variant>
        <vt:lpwstr>MFWA1_2ed_WS_P01-25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Name:</dc:title>
  <dc:creator>Gower</dc:creator>
  <cp:lastModifiedBy>E2038835</cp:lastModifiedBy>
  <cp:revision>4</cp:revision>
  <cp:lastPrinted>2017-08-03T04:55:00Z</cp:lastPrinted>
  <dcterms:created xsi:type="dcterms:W3CDTF">2017-08-03T04:37:00Z</dcterms:created>
  <dcterms:modified xsi:type="dcterms:W3CDTF">2017-08-03T04:57:00Z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MacEqns">
    <vt:bool>true</vt:bool>
  </property>
</Properties>
</file>